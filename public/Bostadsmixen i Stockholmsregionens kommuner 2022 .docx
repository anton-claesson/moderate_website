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A55E4" w14:textId="2FAE2B29" w:rsidR="007F2166" w:rsidRDefault="007F2166">
      <w:pPr>
        <w:rPr>
          <w:rFonts w:ascii="Georgia" w:hAnsi="Georgia"/>
          <w:b/>
          <w:bCs/>
          <w:sz w:val="28"/>
          <w:szCs w:val="28"/>
        </w:rPr>
      </w:pPr>
      <w:r>
        <w:rPr>
          <w:rFonts w:ascii="Georgia" w:hAnsi="Georgia"/>
          <w:b/>
          <w:bCs/>
          <w:sz w:val="28"/>
          <w:szCs w:val="28"/>
        </w:rPr>
        <w:t>B</w:t>
      </w:r>
      <w:r w:rsidRPr="007F2166">
        <w:rPr>
          <w:rFonts w:ascii="Georgia" w:hAnsi="Georgia"/>
          <w:b/>
          <w:bCs/>
          <w:sz w:val="28"/>
          <w:szCs w:val="28"/>
        </w:rPr>
        <w:t xml:space="preserve">ostadsmixen i </w:t>
      </w:r>
      <w:r>
        <w:rPr>
          <w:rFonts w:ascii="Georgia" w:hAnsi="Georgia"/>
          <w:b/>
          <w:bCs/>
          <w:sz w:val="28"/>
          <w:szCs w:val="28"/>
        </w:rPr>
        <w:t xml:space="preserve">Stockholmsregionens </w:t>
      </w:r>
      <w:r w:rsidRPr="007F2166">
        <w:rPr>
          <w:rFonts w:ascii="Georgia" w:hAnsi="Georgia"/>
          <w:b/>
          <w:bCs/>
          <w:sz w:val="28"/>
          <w:szCs w:val="28"/>
        </w:rPr>
        <w:t>kommuner</w:t>
      </w:r>
      <w:r>
        <w:rPr>
          <w:rFonts w:ascii="Georgia" w:hAnsi="Georgia"/>
          <w:b/>
          <w:bCs/>
          <w:sz w:val="28"/>
          <w:szCs w:val="28"/>
        </w:rPr>
        <w:t xml:space="preserve"> 2022 </w:t>
      </w:r>
    </w:p>
    <w:tbl>
      <w:tblPr>
        <w:tblStyle w:val="Tabellrutnt"/>
        <w:tblW w:w="9067" w:type="dxa"/>
        <w:tblLook w:val="04A0" w:firstRow="1" w:lastRow="0" w:firstColumn="1" w:lastColumn="0" w:noHBand="0" w:noVBand="1"/>
      </w:tblPr>
      <w:tblGrid>
        <w:gridCol w:w="1942"/>
        <w:gridCol w:w="1123"/>
        <w:gridCol w:w="1504"/>
        <w:gridCol w:w="1755"/>
        <w:gridCol w:w="1379"/>
        <w:gridCol w:w="1364"/>
      </w:tblGrid>
      <w:tr w:rsidR="007F2166" w14:paraId="2EAA801C" w14:textId="77777777" w:rsidTr="007F2166">
        <w:tc>
          <w:tcPr>
            <w:tcW w:w="1942" w:type="dxa"/>
          </w:tcPr>
          <w:p w14:paraId="3A4A1A56" w14:textId="33125CC8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Kommun</w:t>
            </w:r>
            <w:r>
              <w:rPr>
                <w:rStyle w:val="Fotnotsreferens"/>
                <w:rFonts w:asciiTheme="majorHAnsi" w:hAnsiTheme="majorHAnsi"/>
                <w:b/>
                <w:bCs/>
              </w:rPr>
              <w:footnoteReference w:id="1"/>
            </w:r>
          </w:p>
        </w:tc>
        <w:tc>
          <w:tcPr>
            <w:tcW w:w="1123" w:type="dxa"/>
          </w:tcPr>
          <w:p w14:paraId="47E130F4" w14:textId="5FF13B00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Antal bostäder 2022</w:t>
            </w:r>
          </w:p>
        </w:tc>
        <w:tc>
          <w:tcPr>
            <w:tcW w:w="1504" w:type="dxa"/>
          </w:tcPr>
          <w:p w14:paraId="251FE712" w14:textId="40EA3916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Antal småhus</w:t>
            </w:r>
          </w:p>
        </w:tc>
        <w:tc>
          <w:tcPr>
            <w:tcW w:w="1755" w:type="dxa"/>
          </w:tcPr>
          <w:p w14:paraId="53F05CA1" w14:textId="23174804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Antal flerbostadshus</w:t>
            </w:r>
          </w:p>
        </w:tc>
        <w:tc>
          <w:tcPr>
            <w:tcW w:w="1379" w:type="dxa"/>
            <w:tcBorders>
              <w:right w:val="single" w:sz="4" w:space="0" w:color="auto"/>
            </w:tcBorders>
          </w:tcPr>
          <w:p w14:paraId="471E6414" w14:textId="388FF6DC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Tillskott</w:t>
            </w:r>
            <w:r w:rsidRPr="007F2166">
              <w:rPr>
                <w:rFonts w:asciiTheme="majorHAnsi" w:hAnsiTheme="majorHAnsi"/>
                <w:b/>
                <w:bCs/>
              </w:rPr>
              <w:t xml:space="preserve"> 2060</w:t>
            </w:r>
            <w:r w:rsidRPr="007F2166">
              <w:rPr>
                <w:rFonts w:asciiTheme="majorHAnsi" w:hAnsiTheme="majorHAnsi"/>
                <w:b/>
                <w:bCs/>
              </w:rPr>
              <w:t xml:space="preserve"> (låg)</w:t>
            </w:r>
            <w:r>
              <w:rPr>
                <w:rStyle w:val="Fotnotsreferens"/>
                <w:rFonts w:asciiTheme="majorHAnsi" w:hAnsiTheme="majorHAnsi"/>
                <w:b/>
                <w:bCs/>
              </w:rPr>
              <w:footnoteReference w:id="2"/>
            </w:r>
          </w:p>
        </w:tc>
        <w:tc>
          <w:tcPr>
            <w:tcW w:w="1364" w:type="dxa"/>
            <w:tcBorders>
              <w:right w:val="single" w:sz="4" w:space="0" w:color="auto"/>
            </w:tcBorders>
          </w:tcPr>
          <w:p w14:paraId="3765BDC0" w14:textId="736F356E" w:rsidR="007F2166" w:rsidRPr="007F2166" w:rsidRDefault="007F2166">
            <w:pPr>
              <w:rPr>
                <w:rFonts w:asciiTheme="majorHAnsi" w:hAnsiTheme="majorHAnsi"/>
                <w:b/>
                <w:bCs/>
              </w:rPr>
            </w:pPr>
            <w:r w:rsidRPr="007F2166">
              <w:rPr>
                <w:rFonts w:asciiTheme="majorHAnsi" w:hAnsiTheme="majorHAnsi"/>
                <w:b/>
                <w:bCs/>
              </w:rPr>
              <w:t>Tillskott 2060 (hög)</w:t>
            </w:r>
          </w:p>
        </w:tc>
      </w:tr>
      <w:tr w:rsidR="007F2166" w:rsidRPr="007F2166" w14:paraId="17F35141" w14:textId="77777777" w:rsidTr="007F2166">
        <w:tc>
          <w:tcPr>
            <w:tcW w:w="1942" w:type="dxa"/>
          </w:tcPr>
          <w:p w14:paraId="5E01753B" w14:textId="5146C7C9" w:rsidR="007F2166" w:rsidRPr="007F2166" w:rsidRDefault="007F2166">
            <w:r w:rsidRPr="007F2166">
              <w:t>Botkyrka</w:t>
            </w:r>
          </w:p>
        </w:tc>
        <w:tc>
          <w:tcPr>
            <w:tcW w:w="1123" w:type="dxa"/>
          </w:tcPr>
          <w:p w14:paraId="78FB4813" w14:textId="79E7191B" w:rsidR="007F2166" w:rsidRPr="007F2166" w:rsidRDefault="007F2166">
            <w:r w:rsidRPr="007F2166">
              <w:t>37 200</w:t>
            </w:r>
          </w:p>
        </w:tc>
        <w:tc>
          <w:tcPr>
            <w:tcW w:w="1504" w:type="dxa"/>
          </w:tcPr>
          <w:p w14:paraId="5B08F377" w14:textId="799BFA0F" w:rsidR="007F2166" w:rsidRPr="007F2166" w:rsidRDefault="007F2166">
            <w:r w:rsidRPr="007F2166">
              <w:t xml:space="preserve">12 540 </w:t>
            </w:r>
          </w:p>
        </w:tc>
        <w:tc>
          <w:tcPr>
            <w:tcW w:w="1755" w:type="dxa"/>
          </w:tcPr>
          <w:p w14:paraId="01711219" w14:textId="671C0D18" w:rsidR="007F2166" w:rsidRPr="007F2166" w:rsidRDefault="007F2166">
            <w:r w:rsidRPr="007F2166">
              <w:t>22 861</w:t>
            </w:r>
          </w:p>
        </w:tc>
        <w:tc>
          <w:tcPr>
            <w:tcW w:w="1379" w:type="dxa"/>
          </w:tcPr>
          <w:p w14:paraId="69CFF1D7" w14:textId="408DA7D0" w:rsidR="007F2166" w:rsidRPr="007F2166" w:rsidRDefault="007F2166">
            <w:r>
              <w:t>13 200 (35%)</w:t>
            </w:r>
          </w:p>
        </w:tc>
        <w:tc>
          <w:tcPr>
            <w:tcW w:w="1364" w:type="dxa"/>
          </w:tcPr>
          <w:p w14:paraId="4563593C" w14:textId="7D4063FC" w:rsidR="007F2166" w:rsidRPr="007F2166" w:rsidRDefault="007F2166">
            <w:r>
              <w:t>17 000 (45%)</w:t>
            </w:r>
          </w:p>
        </w:tc>
      </w:tr>
      <w:tr w:rsidR="007F2166" w:rsidRPr="007F2166" w14:paraId="4E3E871F" w14:textId="77777777" w:rsidTr="007F2166">
        <w:tc>
          <w:tcPr>
            <w:tcW w:w="1942" w:type="dxa"/>
          </w:tcPr>
          <w:p w14:paraId="6C80E19C" w14:textId="123F9B5D" w:rsidR="007F2166" w:rsidRPr="007F2166" w:rsidRDefault="007F2166">
            <w:r w:rsidRPr="007F2166">
              <w:t>Danderyd</w:t>
            </w:r>
          </w:p>
        </w:tc>
        <w:tc>
          <w:tcPr>
            <w:tcW w:w="1123" w:type="dxa"/>
          </w:tcPr>
          <w:p w14:paraId="275C03F3" w14:textId="23F8DBCC" w:rsidR="007F2166" w:rsidRPr="007F2166" w:rsidRDefault="007F2166">
            <w:r w:rsidRPr="007F2166">
              <w:t>13 600</w:t>
            </w:r>
          </w:p>
        </w:tc>
        <w:tc>
          <w:tcPr>
            <w:tcW w:w="1504" w:type="dxa"/>
          </w:tcPr>
          <w:p w14:paraId="101058DF" w14:textId="504CC682" w:rsidR="007F2166" w:rsidRPr="007F2166" w:rsidRDefault="007F2166">
            <w:r w:rsidRPr="007F2166">
              <w:t xml:space="preserve">6 859 </w:t>
            </w:r>
          </w:p>
        </w:tc>
        <w:tc>
          <w:tcPr>
            <w:tcW w:w="1755" w:type="dxa"/>
          </w:tcPr>
          <w:p w14:paraId="5E2E2373" w14:textId="359DDB5A" w:rsidR="007F2166" w:rsidRPr="007F2166" w:rsidRDefault="007F2166">
            <w:r w:rsidRPr="007F2166">
              <w:t>6 041</w:t>
            </w:r>
          </w:p>
        </w:tc>
        <w:tc>
          <w:tcPr>
            <w:tcW w:w="1379" w:type="dxa"/>
          </w:tcPr>
          <w:p w14:paraId="2B12D4B6" w14:textId="3C1FB0FB" w:rsidR="007F2166" w:rsidRPr="007F2166" w:rsidRDefault="007F2166">
            <w:r>
              <w:t>2 800 (21%)</w:t>
            </w:r>
          </w:p>
        </w:tc>
        <w:tc>
          <w:tcPr>
            <w:tcW w:w="1364" w:type="dxa"/>
          </w:tcPr>
          <w:p w14:paraId="6A35C093" w14:textId="134F7A67" w:rsidR="007F2166" w:rsidRPr="007F2166" w:rsidRDefault="007F2166">
            <w:r>
              <w:t>4 700 (35%)</w:t>
            </w:r>
          </w:p>
        </w:tc>
      </w:tr>
      <w:tr w:rsidR="007F2166" w:rsidRPr="007F2166" w14:paraId="5D955D77" w14:textId="77777777" w:rsidTr="007F2166">
        <w:tc>
          <w:tcPr>
            <w:tcW w:w="1942" w:type="dxa"/>
          </w:tcPr>
          <w:p w14:paraId="65CD3EFD" w14:textId="0F54F03B" w:rsidR="007F2166" w:rsidRPr="007F2166" w:rsidRDefault="007F2166">
            <w:r w:rsidRPr="007F2166">
              <w:t>Ekerö</w:t>
            </w:r>
          </w:p>
        </w:tc>
        <w:tc>
          <w:tcPr>
            <w:tcW w:w="1123" w:type="dxa"/>
          </w:tcPr>
          <w:p w14:paraId="0DF66B9F" w14:textId="7D14DB37" w:rsidR="007F2166" w:rsidRPr="007F2166" w:rsidRDefault="007F2166">
            <w:r w:rsidRPr="007F2166">
              <w:t xml:space="preserve">10 700 </w:t>
            </w:r>
          </w:p>
        </w:tc>
        <w:tc>
          <w:tcPr>
            <w:tcW w:w="1504" w:type="dxa"/>
          </w:tcPr>
          <w:p w14:paraId="418B61F7" w14:textId="5EA23EF7" w:rsidR="007F2166" w:rsidRPr="007F2166" w:rsidRDefault="007F2166">
            <w:r w:rsidRPr="007F2166">
              <w:t>8 844</w:t>
            </w:r>
          </w:p>
        </w:tc>
        <w:tc>
          <w:tcPr>
            <w:tcW w:w="1755" w:type="dxa"/>
          </w:tcPr>
          <w:p w14:paraId="1B3A2B35" w14:textId="1CC62F02" w:rsidR="007F2166" w:rsidRPr="007F2166" w:rsidRDefault="007F2166">
            <w:r w:rsidRPr="007F2166">
              <w:t xml:space="preserve">1 452 </w:t>
            </w:r>
          </w:p>
        </w:tc>
        <w:tc>
          <w:tcPr>
            <w:tcW w:w="1379" w:type="dxa"/>
          </w:tcPr>
          <w:p w14:paraId="21984801" w14:textId="2A34FCFD" w:rsidR="007F2166" w:rsidRPr="007F2166" w:rsidRDefault="007F2166">
            <w:r>
              <w:t>2 800 (26%)</w:t>
            </w:r>
          </w:p>
        </w:tc>
        <w:tc>
          <w:tcPr>
            <w:tcW w:w="1364" w:type="dxa"/>
          </w:tcPr>
          <w:p w14:paraId="6A0F073B" w14:textId="72840FEB" w:rsidR="007F2166" w:rsidRPr="007F2166" w:rsidRDefault="007F2166">
            <w:r>
              <w:t>5 600 (52%)</w:t>
            </w:r>
          </w:p>
        </w:tc>
      </w:tr>
      <w:tr w:rsidR="007F2166" w:rsidRPr="007F2166" w14:paraId="35D392BB" w14:textId="77777777" w:rsidTr="007F2166">
        <w:tc>
          <w:tcPr>
            <w:tcW w:w="1942" w:type="dxa"/>
          </w:tcPr>
          <w:p w14:paraId="319CE484" w14:textId="402BFCA6" w:rsidR="007F2166" w:rsidRPr="007F2166" w:rsidRDefault="007F2166" w:rsidP="0040166B">
            <w:r w:rsidRPr="007F2166">
              <w:t>Haninge</w:t>
            </w:r>
          </w:p>
        </w:tc>
        <w:tc>
          <w:tcPr>
            <w:tcW w:w="1123" w:type="dxa"/>
          </w:tcPr>
          <w:p w14:paraId="6AF75AE4" w14:textId="7B4DD4B6" w:rsidR="007F2166" w:rsidRPr="007F2166" w:rsidRDefault="007F2166" w:rsidP="0040166B">
            <w:r w:rsidRPr="007F2166">
              <w:t xml:space="preserve">40 100 </w:t>
            </w:r>
          </w:p>
        </w:tc>
        <w:tc>
          <w:tcPr>
            <w:tcW w:w="1504" w:type="dxa"/>
          </w:tcPr>
          <w:p w14:paraId="2E66CCD9" w14:textId="7A9ED696" w:rsidR="007F2166" w:rsidRPr="007F2166" w:rsidRDefault="007F2166" w:rsidP="0040166B">
            <w:r w:rsidRPr="007F2166">
              <w:t>15 664</w:t>
            </w:r>
          </w:p>
        </w:tc>
        <w:tc>
          <w:tcPr>
            <w:tcW w:w="1755" w:type="dxa"/>
          </w:tcPr>
          <w:p w14:paraId="38CD6997" w14:textId="14C0999E" w:rsidR="007F2166" w:rsidRPr="007F2166" w:rsidRDefault="007F2166" w:rsidP="0040166B">
            <w:r w:rsidRPr="007F2166">
              <w:t xml:space="preserve">22 691 </w:t>
            </w:r>
          </w:p>
        </w:tc>
        <w:tc>
          <w:tcPr>
            <w:tcW w:w="1379" w:type="dxa"/>
          </w:tcPr>
          <w:p w14:paraId="3B5887A5" w14:textId="2816B916" w:rsidR="007F2166" w:rsidRPr="007F2166" w:rsidRDefault="007F2166" w:rsidP="0040166B">
            <w:r>
              <w:t>13 200 (32%)</w:t>
            </w:r>
          </w:p>
        </w:tc>
        <w:tc>
          <w:tcPr>
            <w:tcW w:w="1364" w:type="dxa"/>
          </w:tcPr>
          <w:p w14:paraId="4E588AD9" w14:textId="51ACA727" w:rsidR="007F2166" w:rsidRPr="007F2166" w:rsidRDefault="007F2166" w:rsidP="0040166B">
            <w:r>
              <w:t>20 800 (51%)</w:t>
            </w:r>
          </w:p>
        </w:tc>
      </w:tr>
      <w:tr w:rsidR="007F2166" w:rsidRPr="007F2166" w14:paraId="180CEA30" w14:textId="77777777" w:rsidTr="007F2166">
        <w:tc>
          <w:tcPr>
            <w:tcW w:w="1942" w:type="dxa"/>
          </w:tcPr>
          <w:p w14:paraId="10B0D8FE" w14:textId="04C92CE6" w:rsidR="007F2166" w:rsidRPr="007F2166" w:rsidRDefault="007F2166" w:rsidP="0040166B">
            <w:r w:rsidRPr="007F2166">
              <w:t xml:space="preserve">Huddinge </w:t>
            </w:r>
          </w:p>
        </w:tc>
        <w:tc>
          <w:tcPr>
            <w:tcW w:w="1123" w:type="dxa"/>
          </w:tcPr>
          <w:p w14:paraId="6B813F91" w14:textId="685DAB3E" w:rsidR="007F2166" w:rsidRPr="007F2166" w:rsidRDefault="007F2166" w:rsidP="0040166B">
            <w:r w:rsidRPr="007F2166">
              <w:t>46 700</w:t>
            </w:r>
          </w:p>
        </w:tc>
        <w:tc>
          <w:tcPr>
            <w:tcW w:w="1504" w:type="dxa"/>
          </w:tcPr>
          <w:p w14:paraId="58709FD3" w14:textId="3B8B375D" w:rsidR="007F2166" w:rsidRPr="007F2166" w:rsidRDefault="007F2166" w:rsidP="0040166B">
            <w:r w:rsidRPr="007F2166">
              <w:t>19 620</w:t>
            </w:r>
          </w:p>
        </w:tc>
        <w:tc>
          <w:tcPr>
            <w:tcW w:w="1755" w:type="dxa"/>
          </w:tcPr>
          <w:p w14:paraId="73B04F1F" w14:textId="05C34FE4" w:rsidR="007F2166" w:rsidRPr="007F2166" w:rsidRDefault="007F2166" w:rsidP="0040166B">
            <w:r w:rsidRPr="007F2166">
              <w:t>23 678</w:t>
            </w:r>
          </w:p>
        </w:tc>
        <w:tc>
          <w:tcPr>
            <w:tcW w:w="1379" w:type="dxa"/>
          </w:tcPr>
          <w:p w14:paraId="4DD84090" w14:textId="6A6E6056" w:rsidR="007F2166" w:rsidRPr="007F2166" w:rsidRDefault="007F2166" w:rsidP="0040166B">
            <w:r>
              <w:t>22 600 (48%9</w:t>
            </w:r>
          </w:p>
        </w:tc>
        <w:tc>
          <w:tcPr>
            <w:tcW w:w="1364" w:type="dxa"/>
          </w:tcPr>
          <w:p w14:paraId="7C31A827" w14:textId="4C4A9F26" w:rsidR="007F2166" w:rsidRPr="007F2166" w:rsidRDefault="007F2166" w:rsidP="0040166B">
            <w:r>
              <w:t>32 200 (68%)</w:t>
            </w:r>
          </w:p>
        </w:tc>
      </w:tr>
      <w:tr w:rsidR="007F2166" w:rsidRPr="007F2166" w14:paraId="11EDC34F" w14:textId="77777777" w:rsidTr="007F2166">
        <w:tc>
          <w:tcPr>
            <w:tcW w:w="1942" w:type="dxa"/>
          </w:tcPr>
          <w:p w14:paraId="4280FD64" w14:textId="5B3BCBE8" w:rsidR="007F2166" w:rsidRPr="007F2166" w:rsidRDefault="007F2166" w:rsidP="0040166B">
            <w:r w:rsidRPr="007F2166">
              <w:t xml:space="preserve">Järfälla </w:t>
            </w:r>
          </w:p>
        </w:tc>
        <w:tc>
          <w:tcPr>
            <w:tcW w:w="1123" w:type="dxa"/>
          </w:tcPr>
          <w:p w14:paraId="6985C9E1" w14:textId="5627E702" w:rsidR="007F2166" w:rsidRPr="007F2166" w:rsidRDefault="007F2166" w:rsidP="0040166B">
            <w:r w:rsidRPr="007F2166">
              <w:t xml:space="preserve">37 700 </w:t>
            </w:r>
          </w:p>
        </w:tc>
        <w:tc>
          <w:tcPr>
            <w:tcW w:w="1504" w:type="dxa"/>
          </w:tcPr>
          <w:p w14:paraId="4C9EB3CD" w14:textId="6BE31961" w:rsidR="007F2166" w:rsidRPr="007F2166" w:rsidRDefault="007F2166" w:rsidP="0040166B">
            <w:r w:rsidRPr="007F2166">
              <w:t>11 401</w:t>
            </w:r>
          </w:p>
        </w:tc>
        <w:tc>
          <w:tcPr>
            <w:tcW w:w="1755" w:type="dxa"/>
          </w:tcPr>
          <w:p w14:paraId="7F648AFF" w14:textId="0221ACD1" w:rsidR="007F2166" w:rsidRPr="007F2166" w:rsidRDefault="007F2166" w:rsidP="0040166B">
            <w:r w:rsidRPr="007F2166">
              <w:t>24 818</w:t>
            </w:r>
          </w:p>
        </w:tc>
        <w:tc>
          <w:tcPr>
            <w:tcW w:w="1379" w:type="dxa"/>
          </w:tcPr>
          <w:p w14:paraId="4F355C6F" w14:textId="7FC7F94E" w:rsidR="007F2166" w:rsidRPr="007F2166" w:rsidRDefault="007F2166" w:rsidP="0040166B">
            <w:r>
              <w:t>18 800 (49%)</w:t>
            </w:r>
          </w:p>
        </w:tc>
        <w:tc>
          <w:tcPr>
            <w:tcW w:w="1364" w:type="dxa"/>
          </w:tcPr>
          <w:p w14:paraId="4D27FBA5" w14:textId="1C7D5B67" w:rsidR="007F2166" w:rsidRPr="007F2166" w:rsidRDefault="007F2166" w:rsidP="0040166B">
            <w:r>
              <w:t>28 400 (75%)</w:t>
            </w:r>
          </w:p>
        </w:tc>
      </w:tr>
      <w:tr w:rsidR="007F2166" w:rsidRPr="007F2166" w14:paraId="07876E0F" w14:textId="77777777" w:rsidTr="007F2166">
        <w:tc>
          <w:tcPr>
            <w:tcW w:w="1942" w:type="dxa"/>
          </w:tcPr>
          <w:p w14:paraId="696A636C" w14:textId="0BAD8EE2" w:rsidR="007F2166" w:rsidRPr="007F2166" w:rsidRDefault="007F2166" w:rsidP="0040166B">
            <w:r w:rsidRPr="007F2166">
              <w:t xml:space="preserve">Lidingö </w:t>
            </w:r>
          </w:p>
        </w:tc>
        <w:tc>
          <w:tcPr>
            <w:tcW w:w="1123" w:type="dxa"/>
          </w:tcPr>
          <w:p w14:paraId="31750924" w14:textId="6A7B9596" w:rsidR="007F2166" w:rsidRPr="007F2166" w:rsidRDefault="007F2166" w:rsidP="0040166B">
            <w:r w:rsidRPr="007F2166">
              <w:t xml:space="preserve">22 600 </w:t>
            </w:r>
          </w:p>
        </w:tc>
        <w:tc>
          <w:tcPr>
            <w:tcW w:w="1504" w:type="dxa"/>
          </w:tcPr>
          <w:p w14:paraId="71EC7AEC" w14:textId="1ECB3356" w:rsidR="007F2166" w:rsidRPr="007F2166" w:rsidRDefault="007F2166" w:rsidP="0040166B">
            <w:r w:rsidRPr="007F2166">
              <w:t xml:space="preserve">7 295 </w:t>
            </w:r>
          </w:p>
        </w:tc>
        <w:tc>
          <w:tcPr>
            <w:tcW w:w="1755" w:type="dxa"/>
          </w:tcPr>
          <w:p w14:paraId="1834AF91" w14:textId="76F41D56" w:rsidR="007F2166" w:rsidRPr="007F2166" w:rsidRDefault="007F2166" w:rsidP="0040166B">
            <w:r w:rsidRPr="007F2166">
              <w:t xml:space="preserve">13 645 </w:t>
            </w:r>
          </w:p>
        </w:tc>
        <w:tc>
          <w:tcPr>
            <w:tcW w:w="1379" w:type="dxa"/>
          </w:tcPr>
          <w:p w14:paraId="383FFCA8" w14:textId="0C001C39" w:rsidR="007F2166" w:rsidRPr="007F2166" w:rsidRDefault="007F2166" w:rsidP="0040166B">
            <w:r>
              <w:t>2 800 (12%)</w:t>
            </w:r>
          </w:p>
        </w:tc>
        <w:tc>
          <w:tcPr>
            <w:tcW w:w="1364" w:type="dxa"/>
          </w:tcPr>
          <w:p w14:paraId="09CC8E9A" w14:textId="169651A7" w:rsidR="007F2166" w:rsidRPr="007F2166" w:rsidRDefault="007F2166" w:rsidP="0040166B">
            <w:r>
              <w:t>5 600 (25%)</w:t>
            </w:r>
          </w:p>
        </w:tc>
      </w:tr>
      <w:tr w:rsidR="007F2166" w:rsidRPr="007F2166" w14:paraId="5E1AD76F" w14:textId="77777777" w:rsidTr="007F2166">
        <w:tc>
          <w:tcPr>
            <w:tcW w:w="1942" w:type="dxa"/>
          </w:tcPr>
          <w:p w14:paraId="7195ED31" w14:textId="44C11AD3" w:rsidR="007F2166" w:rsidRPr="007F2166" w:rsidRDefault="007F2166" w:rsidP="0040166B">
            <w:r w:rsidRPr="007F2166">
              <w:t xml:space="preserve">Nacka </w:t>
            </w:r>
          </w:p>
        </w:tc>
        <w:tc>
          <w:tcPr>
            <w:tcW w:w="1123" w:type="dxa"/>
          </w:tcPr>
          <w:p w14:paraId="1FB97666" w14:textId="137A5417" w:rsidR="007F2166" w:rsidRPr="007F2166" w:rsidRDefault="007F2166" w:rsidP="0040166B">
            <w:r w:rsidRPr="007F2166">
              <w:t xml:space="preserve">46 700 </w:t>
            </w:r>
          </w:p>
        </w:tc>
        <w:tc>
          <w:tcPr>
            <w:tcW w:w="1504" w:type="dxa"/>
          </w:tcPr>
          <w:p w14:paraId="28FFFBCD" w14:textId="6B21ACB2" w:rsidR="007F2166" w:rsidRPr="007F2166" w:rsidRDefault="007F2166" w:rsidP="0040166B">
            <w:r w:rsidRPr="007F2166">
              <w:t xml:space="preserve">16 172 </w:t>
            </w:r>
          </w:p>
        </w:tc>
        <w:tc>
          <w:tcPr>
            <w:tcW w:w="1755" w:type="dxa"/>
          </w:tcPr>
          <w:p w14:paraId="7F6BABA7" w14:textId="0F770A47" w:rsidR="007F2166" w:rsidRPr="007F2166" w:rsidRDefault="007F2166" w:rsidP="0040166B">
            <w:r w:rsidRPr="007F2166">
              <w:t>28 075</w:t>
            </w:r>
          </w:p>
        </w:tc>
        <w:tc>
          <w:tcPr>
            <w:tcW w:w="1379" w:type="dxa"/>
          </w:tcPr>
          <w:p w14:paraId="60A5311C" w14:textId="7DB4DFF8" w:rsidR="007F2166" w:rsidRPr="007F2166" w:rsidRDefault="007F2166" w:rsidP="0040166B">
            <w:r w:rsidRPr="007F2166">
              <w:t>19</w:t>
            </w:r>
            <w:r>
              <w:t> </w:t>
            </w:r>
            <w:r w:rsidRPr="007F2166">
              <w:t>800</w:t>
            </w:r>
            <w:r>
              <w:t xml:space="preserve"> (42%)</w:t>
            </w:r>
          </w:p>
        </w:tc>
        <w:tc>
          <w:tcPr>
            <w:tcW w:w="1364" w:type="dxa"/>
          </w:tcPr>
          <w:p w14:paraId="3C59DA5C" w14:textId="53FBEF5B" w:rsidR="007F2166" w:rsidRPr="007F2166" w:rsidRDefault="007F2166" w:rsidP="0040166B">
            <w:r w:rsidRPr="007F2166">
              <w:t>26</w:t>
            </w:r>
            <w:r>
              <w:t> </w:t>
            </w:r>
            <w:r w:rsidRPr="007F2166">
              <w:t>600</w:t>
            </w:r>
            <w:r>
              <w:t xml:space="preserve"> (57%)</w:t>
            </w:r>
          </w:p>
        </w:tc>
      </w:tr>
      <w:tr w:rsidR="007F2166" w:rsidRPr="007F2166" w14:paraId="28CCA9C4" w14:textId="77777777" w:rsidTr="007F2166">
        <w:tc>
          <w:tcPr>
            <w:tcW w:w="1942" w:type="dxa"/>
          </w:tcPr>
          <w:p w14:paraId="46C79943" w14:textId="09E76528" w:rsidR="007F2166" w:rsidRPr="007F2166" w:rsidRDefault="007F2166" w:rsidP="0040166B">
            <w:r w:rsidRPr="007F2166">
              <w:t xml:space="preserve">Norrtälje </w:t>
            </w:r>
          </w:p>
        </w:tc>
        <w:tc>
          <w:tcPr>
            <w:tcW w:w="1123" w:type="dxa"/>
          </w:tcPr>
          <w:p w14:paraId="724F744E" w14:textId="092E9EF7" w:rsidR="007F2166" w:rsidRPr="007F2166" w:rsidRDefault="007F2166" w:rsidP="0040166B">
            <w:r w:rsidRPr="007F2166">
              <w:t xml:space="preserve">33 800 </w:t>
            </w:r>
          </w:p>
        </w:tc>
        <w:tc>
          <w:tcPr>
            <w:tcW w:w="1504" w:type="dxa"/>
          </w:tcPr>
          <w:p w14:paraId="6D2DD3C9" w14:textId="22751698" w:rsidR="007F2166" w:rsidRPr="007F2166" w:rsidRDefault="007F2166" w:rsidP="0040166B">
            <w:r w:rsidRPr="007F2166">
              <w:t>19 067</w:t>
            </w:r>
          </w:p>
        </w:tc>
        <w:tc>
          <w:tcPr>
            <w:tcW w:w="1755" w:type="dxa"/>
          </w:tcPr>
          <w:p w14:paraId="1222C52D" w14:textId="2AF94108" w:rsidR="007F2166" w:rsidRPr="007F2166" w:rsidRDefault="007F2166" w:rsidP="0040166B">
            <w:r w:rsidRPr="007F2166">
              <w:t xml:space="preserve">12 578 </w:t>
            </w:r>
          </w:p>
        </w:tc>
        <w:tc>
          <w:tcPr>
            <w:tcW w:w="1379" w:type="dxa"/>
          </w:tcPr>
          <w:p w14:paraId="5AF30C43" w14:textId="174BD89F" w:rsidR="007F2166" w:rsidRPr="007F2166" w:rsidRDefault="007F2166" w:rsidP="0040166B">
            <w:r w:rsidRPr="007F2166">
              <w:t>9</w:t>
            </w:r>
            <w:r>
              <w:t> </w:t>
            </w:r>
            <w:r w:rsidRPr="007F2166">
              <w:t>400</w:t>
            </w:r>
            <w:r>
              <w:t xml:space="preserve"> (28%)</w:t>
            </w:r>
          </w:p>
        </w:tc>
        <w:tc>
          <w:tcPr>
            <w:tcW w:w="1364" w:type="dxa"/>
          </w:tcPr>
          <w:p w14:paraId="392A5A08" w14:textId="70A01E09" w:rsidR="007F2166" w:rsidRPr="007F2166" w:rsidRDefault="007F2166" w:rsidP="0040166B">
            <w:r>
              <w:t>17 000 (50%)</w:t>
            </w:r>
          </w:p>
        </w:tc>
      </w:tr>
      <w:tr w:rsidR="007F2166" w:rsidRPr="007F2166" w14:paraId="3EF3A1AE" w14:textId="77777777" w:rsidTr="007F2166">
        <w:tc>
          <w:tcPr>
            <w:tcW w:w="1942" w:type="dxa"/>
          </w:tcPr>
          <w:p w14:paraId="4E999B45" w14:textId="23714B47" w:rsidR="007F2166" w:rsidRPr="007F2166" w:rsidRDefault="007F2166" w:rsidP="0040166B">
            <w:r w:rsidRPr="007F2166">
              <w:t xml:space="preserve">Nykvarn </w:t>
            </w:r>
          </w:p>
        </w:tc>
        <w:tc>
          <w:tcPr>
            <w:tcW w:w="1123" w:type="dxa"/>
          </w:tcPr>
          <w:p w14:paraId="75E68273" w14:textId="565643E9" w:rsidR="007F2166" w:rsidRPr="007F2166" w:rsidRDefault="007F2166" w:rsidP="0040166B">
            <w:r w:rsidRPr="007F2166">
              <w:t xml:space="preserve">4 500 </w:t>
            </w:r>
          </w:p>
        </w:tc>
        <w:tc>
          <w:tcPr>
            <w:tcW w:w="1504" w:type="dxa"/>
          </w:tcPr>
          <w:p w14:paraId="2727748F" w14:textId="1CEF2599" w:rsidR="007F2166" w:rsidRPr="007F2166" w:rsidRDefault="007F2166" w:rsidP="0040166B">
            <w:r w:rsidRPr="007F2166">
              <w:t>2 951</w:t>
            </w:r>
          </w:p>
        </w:tc>
        <w:tc>
          <w:tcPr>
            <w:tcW w:w="1755" w:type="dxa"/>
          </w:tcPr>
          <w:p w14:paraId="2FAF5250" w14:textId="00E24B0A" w:rsidR="007F2166" w:rsidRPr="007F2166" w:rsidRDefault="007F2166" w:rsidP="0040166B">
            <w:r w:rsidRPr="007F2166">
              <w:t>1 474</w:t>
            </w:r>
          </w:p>
        </w:tc>
        <w:tc>
          <w:tcPr>
            <w:tcW w:w="1379" w:type="dxa"/>
          </w:tcPr>
          <w:p w14:paraId="73F5A206" w14:textId="46E25833" w:rsidR="007F2166" w:rsidRPr="007F2166" w:rsidRDefault="007F2166" w:rsidP="0040166B">
            <w:r>
              <w:t>1 900 (42%)</w:t>
            </w:r>
          </w:p>
        </w:tc>
        <w:tc>
          <w:tcPr>
            <w:tcW w:w="1364" w:type="dxa"/>
          </w:tcPr>
          <w:p w14:paraId="3155ADA7" w14:textId="1B54D573" w:rsidR="007F2166" w:rsidRPr="007F2166" w:rsidRDefault="007F2166" w:rsidP="0040166B">
            <w:r>
              <w:t>3 800 (84%)</w:t>
            </w:r>
          </w:p>
        </w:tc>
      </w:tr>
      <w:tr w:rsidR="007F2166" w:rsidRPr="007F2166" w14:paraId="0FB4B587" w14:textId="77777777" w:rsidTr="007F2166">
        <w:tc>
          <w:tcPr>
            <w:tcW w:w="1942" w:type="dxa"/>
          </w:tcPr>
          <w:p w14:paraId="238E6B07" w14:textId="0220D6B1" w:rsidR="007F2166" w:rsidRPr="007F2166" w:rsidRDefault="007F2166" w:rsidP="0040166B">
            <w:r w:rsidRPr="007F2166">
              <w:t xml:space="preserve">Nynäshamn </w:t>
            </w:r>
          </w:p>
        </w:tc>
        <w:tc>
          <w:tcPr>
            <w:tcW w:w="1123" w:type="dxa"/>
          </w:tcPr>
          <w:p w14:paraId="29ACA4B7" w14:textId="3E3F6EE5" w:rsidR="007F2166" w:rsidRPr="007F2166" w:rsidRDefault="007F2166" w:rsidP="0040166B">
            <w:r w:rsidRPr="007F2166">
              <w:t xml:space="preserve">13 700 </w:t>
            </w:r>
          </w:p>
        </w:tc>
        <w:tc>
          <w:tcPr>
            <w:tcW w:w="1504" w:type="dxa"/>
          </w:tcPr>
          <w:p w14:paraId="5F37CAA8" w14:textId="54EB7156" w:rsidR="007F2166" w:rsidRPr="007F2166" w:rsidRDefault="007F2166" w:rsidP="0040166B">
            <w:r w:rsidRPr="007F2166">
              <w:t xml:space="preserve">6 289 </w:t>
            </w:r>
          </w:p>
        </w:tc>
        <w:tc>
          <w:tcPr>
            <w:tcW w:w="1755" w:type="dxa"/>
          </w:tcPr>
          <w:p w14:paraId="7A66887D" w14:textId="03851BE0" w:rsidR="007F2166" w:rsidRPr="007F2166" w:rsidRDefault="007F2166" w:rsidP="0040166B">
            <w:r w:rsidRPr="007F2166">
              <w:t xml:space="preserve">7 284 </w:t>
            </w:r>
          </w:p>
        </w:tc>
        <w:tc>
          <w:tcPr>
            <w:tcW w:w="1379" w:type="dxa"/>
          </w:tcPr>
          <w:p w14:paraId="4A8F0E1C" w14:textId="17946883" w:rsidR="007F2166" w:rsidRPr="007F2166" w:rsidRDefault="007F2166" w:rsidP="0040166B">
            <w:r>
              <w:t xml:space="preserve">2 800 (20%) </w:t>
            </w:r>
          </w:p>
        </w:tc>
        <w:tc>
          <w:tcPr>
            <w:tcW w:w="1364" w:type="dxa"/>
          </w:tcPr>
          <w:p w14:paraId="6D1D14D2" w14:textId="18CB3AD7" w:rsidR="007F2166" w:rsidRPr="007F2166" w:rsidRDefault="007F2166" w:rsidP="0040166B">
            <w:r>
              <w:t>5 600 (41%)</w:t>
            </w:r>
          </w:p>
        </w:tc>
      </w:tr>
      <w:tr w:rsidR="007F2166" w:rsidRPr="007F2166" w14:paraId="0866345B" w14:textId="77777777" w:rsidTr="007F2166">
        <w:tc>
          <w:tcPr>
            <w:tcW w:w="1942" w:type="dxa"/>
          </w:tcPr>
          <w:p w14:paraId="22A4ABA0" w14:textId="58D29225" w:rsidR="007F2166" w:rsidRPr="007F2166" w:rsidRDefault="007F2166" w:rsidP="0040166B">
            <w:r w:rsidRPr="007F2166">
              <w:t>Salem</w:t>
            </w:r>
          </w:p>
        </w:tc>
        <w:tc>
          <w:tcPr>
            <w:tcW w:w="1123" w:type="dxa"/>
          </w:tcPr>
          <w:p w14:paraId="2258D9B7" w14:textId="62CFBEC1" w:rsidR="007F2166" w:rsidRPr="007F2166" w:rsidRDefault="007F2166" w:rsidP="0040166B">
            <w:r w:rsidRPr="007F2166">
              <w:t xml:space="preserve">6 900 </w:t>
            </w:r>
          </w:p>
        </w:tc>
        <w:tc>
          <w:tcPr>
            <w:tcW w:w="1504" w:type="dxa"/>
          </w:tcPr>
          <w:p w14:paraId="45A50AFC" w14:textId="11727CFF" w:rsidR="007F2166" w:rsidRPr="007F2166" w:rsidRDefault="007F2166" w:rsidP="0040166B">
            <w:r w:rsidRPr="007F2166">
              <w:t xml:space="preserve">3 761 </w:t>
            </w:r>
          </w:p>
        </w:tc>
        <w:tc>
          <w:tcPr>
            <w:tcW w:w="1755" w:type="dxa"/>
          </w:tcPr>
          <w:p w14:paraId="67A346A7" w14:textId="1E6BC6E1" w:rsidR="007F2166" w:rsidRPr="007F2166" w:rsidRDefault="007F2166" w:rsidP="0040166B">
            <w:r w:rsidRPr="007F2166">
              <w:t>2 797</w:t>
            </w:r>
          </w:p>
        </w:tc>
        <w:tc>
          <w:tcPr>
            <w:tcW w:w="1379" w:type="dxa"/>
          </w:tcPr>
          <w:p w14:paraId="7DDA5E17" w14:textId="3C29B02B" w:rsidR="007F2166" w:rsidRPr="007F2166" w:rsidRDefault="007F2166" w:rsidP="0040166B">
            <w:r w:rsidRPr="007F2166">
              <w:t>1</w:t>
            </w:r>
            <w:r>
              <w:t> </w:t>
            </w:r>
            <w:r w:rsidRPr="007F2166">
              <w:t>900</w:t>
            </w:r>
            <w:r>
              <w:t xml:space="preserve"> (27%)</w:t>
            </w:r>
          </w:p>
        </w:tc>
        <w:tc>
          <w:tcPr>
            <w:tcW w:w="1364" w:type="dxa"/>
          </w:tcPr>
          <w:p w14:paraId="3D588800" w14:textId="68AC61E6" w:rsidR="007F2166" w:rsidRPr="007F2166" w:rsidRDefault="007F2166" w:rsidP="0040166B">
            <w:r>
              <w:t xml:space="preserve">3 800 (55%) </w:t>
            </w:r>
          </w:p>
        </w:tc>
      </w:tr>
      <w:tr w:rsidR="007F2166" w:rsidRPr="007F2166" w14:paraId="2C1F56E3" w14:textId="77777777" w:rsidTr="007F2166">
        <w:tc>
          <w:tcPr>
            <w:tcW w:w="1942" w:type="dxa"/>
          </w:tcPr>
          <w:p w14:paraId="53F33E0E" w14:textId="46BD3848" w:rsidR="007F2166" w:rsidRPr="007F2166" w:rsidRDefault="007F2166" w:rsidP="0040166B">
            <w:r w:rsidRPr="007F2166">
              <w:t xml:space="preserve">Sigtuna </w:t>
            </w:r>
          </w:p>
        </w:tc>
        <w:tc>
          <w:tcPr>
            <w:tcW w:w="1123" w:type="dxa"/>
          </w:tcPr>
          <w:p w14:paraId="35A0855D" w14:textId="00B24A87" w:rsidR="007F2166" w:rsidRPr="007F2166" w:rsidRDefault="007F2166" w:rsidP="0040166B">
            <w:r w:rsidRPr="007F2166">
              <w:t xml:space="preserve">20 700 </w:t>
            </w:r>
          </w:p>
        </w:tc>
        <w:tc>
          <w:tcPr>
            <w:tcW w:w="1504" w:type="dxa"/>
          </w:tcPr>
          <w:p w14:paraId="6A29184D" w14:textId="32B336B8" w:rsidR="007F2166" w:rsidRPr="007F2166" w:rsidRDefault="007F2166" w:rsidP="0040166B">
            <w:r w:rsidRPr="007F2166">
              <w:t xml:space="preserve">6 992 </w:t>
            </w:r>
          </w:p>
        </w:tc>
        <w:tc>
          <w:tcPr>
            <w:tcW w:w="1755" w:type="dxa"/>
          </w:tcPr>
          <w:p w14:paraId="459621CE" w14:textId="00424F0A" w:rsidR="007F2166" w:rsidRPr="007F2166" w:rsidRDefault="007F2166" w:rsidP="0040166B">
            <w:r w:rsidRPr="007F2166">
              <w:t xml:space="preserve">12 780 </w:t>
            </w:r>
          </w:p>
        </w:tc>
        <w:tc>
          <w:tcPr>
            <w:tcW w:w="1379" w:type="dxa"/>
          </w:tcPr>
          <w:p w14:paraId="2B9BC1E4" w14:textId="4D12C6AA" w:rsidR="007F2166" w:rsidRPr="007F2166" w:rsidRDefault="007F2166" w:rsidP="0040166B">
            <w:r>
              <w:t xml:space="preserve">7 600 (37%) </w:t>
            </w:r>
          </w:p>
        </w:tc>
        <w:tc>
          <w:tcPr>
            <w:tcW w:w="1364" w:type="dxa"/>
          </w:tcPr>
          <w:p w14:paraId="116A0A71" w14:textId="70B32F27" w:rsidR="007F2166" w:rsidRPr="007F2166" w:rsidRDefault="007F2166" w:rsidP="0040166B">
            <w:r>
              <w:t>11 400 (55%)</w:t>
            </w:r>
          </w:p>
        </w:tc>
      </w:tr>
      <w:tr w:rsidR="007F2166" w:rsidRPr="007F2166" w14:paraId="5726F3A4" w14:textId="77777777" w:rsidTr="007F2166">
        <w:tc>
          <w:tcPr>
            <w:tcW w:w="1942" w:type="dxa"/>
          </w:tcPr>
          <w:p w14:paraId="49550108" w14:textId="63A74F53" w:rsidR="007F2166" w:rsidRPr="007F2166" w:rsidRDefault="007F2166" w:rsidP="0040166B">
            <w:r w:rsidRPr="007F2166">
              <w:t xml:space="preserve">Sollentuna </w:t>
            </w:r>
          </w:p>
        </w:tc>
        <w:tc>
          <w:tcPr>
            <w:tcW w:w="1123" w:type="dxa"/>
          </w:tcPr>
          <w:p w14:paraId="5D155D15" w14:textId="17E42D93" w:rsidR="007F2166" w:rsidRPr="007F2166" w:rsidRDefault="007F2166" w:rsidP="0040166B">
            <w:r w:rsidRPr="007F2166">
              <w:t xml:space="preserve">32 400 </w:t>
            </w:r>
          </w:p>
        </w:tc>
        <w:tc>
          <w:tcPr>
            <w:tcW w:w="1504" w:type="dxa"/>
          </w:tcPr>
          <w:p w14:paraId="17A0CBEB" w14:textId="0D466855" w:rsidR="007F2166" w:rsidRPr="007F2166" w:rsidRDefault="007F2166" w:rsidP="0040166B">
            <w:r w:rsidRPr="007F2166">
              <w:t xml:space="preserve">13 192 </w:t>
            </w:r>
          </w:p>
        </w:tc>
        <w:tc>
          <w:tcPr>
            <w:tcW w:w="1755" w:type="dxa"/>
          </w:tcPr>
          <w:p w14:paraId="0EBBAF52" w14:textId="2751B316" w:rsidR="007F2166" w:rsidRPr="007F2166" w:rsidRDefault="007F2166" w:rsidP="0040166B">
            <w:r w:rsidRPr="007F2166">
              <w:t xml:space="preserve">17 110 </w:t>
            </w:r>
          </w:p>
        </w:tc>
        <w:tc>
          <w:tcPr>
            <w:tcW w:w="1379" w:type="dxa"/>
          </w:tcPr>
          <w:p w14:paraId="51419210" w14:textId="6BB83640" w:rsidR="007F2166" w:rsidRPr="007F2166" w:rsidRDefault="007F2166" w:rsidP="0040166B">
            <w:r>
              <w:t>13 200 (41%)</w:t>
            </w:r>
          </w:p>
        </w:tc>
        <w:tc>
          <w:tcPr>
            <w:tcW w:w="1364" w:type="dxa"/>
          </w:tcPr>
          <w:p w14:paraId="5B8D4F45" w14:textId="5B99DBDF" w:rsidR="007F2166" w:rsidRPr="007F2166" w:rsidRDefault="007F2166" w:rsidP="0040166B">
            <w:r>
              <w:t xml:space="preserve">17 000 (52%) </w:t>
            </w:r>
          </w:p>
        </w:tc>
      </w:tr>
      <w:tr w:rsidR="007F2166" w:rsidRPr="007F2166" w14:paraId="17669A90" w14:textId="77777777" w:rsidTr="007F2166">
        <w:tc>
          <w:tcPr>
            <w:tcW w:w="1942" w:type="dxa"/>
          </w:tcPr>
          <w:p w14:paraId="0C5DB1CC" w14:textId="387FCD89" w:rsidR="007F2166" w:rsidRPr="007F2166" w:rsidRDefault="007F2166" w:rsidP="0040166B">
            <w:r w:rsidRPr="007F2166">
              <w:t>Solna</w:t>
            </w:r>
          </w:p>
        </w:tc>
        <w:tc>
          <w:tcPr>
            <w:tcW w:w="1123" w:type="dxa"/>
          </w:tcPr>
          <w:p w14:paraId="017AA313" w14:textId="6C7C8445" w:rsidR="007F2166" w:rsidRPr="007F2166" w:rsidRDefault="007F2166" w:rsidP="0040166B">
            <w:r w:rsidRPr="007F2166">
              <w:t xml:space="preserve">45 400 </w:t>
            </w:r>
          </w:p>
        </w:tc>
        <w:tc>
          <w:tcPr>
            <w:tcW w:w="1504" w:type="dxa"/>
          </w:tcPr>
          <w:p w14:paraId="58CEB9B6" w14:textId="25C806B1" w:rsidR="007F2166" w:rsidRPr="007F2166" w:rsidRDefault="007F2166" w:rsidP="0040166B">
            <w:r w:rsidRPr="007F2166">
              <w:t xml:space="preserve">701 </w:t>
            </w:r>
          </w:p>
        </w:tc>
        <w:tc>
          <w:tcPr>
            <w:tcW w:w="1755" w:type="dxa"/>
          </w:tcPr>
          <w:p w14:paraId="0DB76299" w14:textId="05F5E08E" w:rsidR="007F2166" w:rsidRPr="007F2166" w:rsidRDefault="007F2166" w:rsidP="0040166B">
            <w:r w:rsidRPr="007F2166">
              <w:t>40 169</w:t>
            </w:r>
          </w:p>
        </w:tc>
        <w:tc>
          <w:tcPr>
            <w:tcW w:w="1379" w:type="dxa"/>
          </w:tcPr>
          <w:p w14:paraId="4F4E409A" w14:textId="10412C79" w:rsidR="007F2166" w:rsidRPr="007F2166" w:rsidRDefault="007F2166" w:rsidP="0040166B">
            <w:r>
              <w:t>18 800 (41%)</w:t>
            </w:r>
          </w:p>
        </w:tc>
        <w:tc>
          <w:tcPr>
            <w:tcW w:w="1364" w:type="dxa"/>
          </w:tcPr>
          <w:p w14:paraId="0811368E" w14:textId="2A742D85" w:rsidR="007F2166" w:rsidRPr="007F2166" w:rsidRDefault="007F2166" w:rsidP="0040166B">
            <w:r>
              <w:t>26 400 (58%)</w:t>
            </w:r>
          </w:p>
        </w:tc>
      </w:tr>
      <w:tr w:rsidR="007F2166" w:rsidRPr="007F2166" w14:paraId="63D02E2E" w14:textId="77777777" w:rsidTr="007F2166">
        <w:tc>
          <w:tcPr>
            <w:tcW w:w="1942" w:type="dxa"/>
          </w:tcPr>
          <w:p w14:paraId="564449E6" w14:textId="77F8570C" w:rsidR="007F2166" w:rsidRPr="007F2166" w:rsidRDefault="007F2166" w:rsidP="0040166B">
            <w:r w:rsidRPr="007F2166">
              <w:t xml:space="preserve">Stockholm </w:t>
            </w:r>
          </w:p>
        </w:tc>
        <w:tc>
          <w:tcPr>
            <w:tcW w:w="1123" w:type="dxa"/>
          </w:tcPr>
          <w:p w14:paraId="14D3D041" w14:textId="51FB1793" w:rsidR="007F2166" w:rsidRPr="007F2166" w:rsidRDefault="007F2166" w:rsidP="0040166B">
            <w:r w:rsidRPr="007F2166">
              <w:t>511 200</w:t>
            </w:r>
          </w:p>
        </w:tc>
        <w:tc>
          <w:tcPr>
            <w:tcW w:w="1504" w:type="dxa"/>
          </w:tcPr>
          <w:p w14:paraId="1CE8FCF8" w14:textId="27371167" w:rsidR="007F2166" w:rsidRPr="007F2166" w:rsidRDefault="007F2166" w:rsidP="0040166B">
            <w:r w:rsidRPr="007F2166">
              <w:t>45 708</w:t>
            </w:r>
          </w:p>
        </w:tc>
        <w:tc>
          <w:tcPr>
            <w:tcW w:w="1755" w:type="dxa"/>
          </w:tcPr>
          <w:p w14:paraId="313D8824" w14:textId="553B4282" w:rsidR="007F2166" w:rsidRPr="007F2166" w:rsidRDefault="007F2166" w:rsidP="0040166B">
            <w:r w:rsidRPr="007F2166">
              <w:t xml:space="preserve">425 308 </w:t>
            </w:r>
          </w:p>
        </w:tc>
        <w:tc>
          <w:tcPr>
            <w:tcW w:w="1379" w:type="dxa"/>
          </w:tcPr>
          <w:p w14:paraId="209CA2F3" w14:textId="42234DB8" w:rsidR="007F2166" w:rsidRPr="007F2166" w:rsidRDefault="007F2166" w:rsidP="0040166B">
            <w:r>
              <w:t>135 600 (26%)</w:t>
            </w:r>
          </w:p>
        </w:tc>
        <w:tc>
          <w:tcPr>
            <w:tcW w:w="1364" w:type="dxa"/>
          </w:tcPr>
          <w:p w14:paraId="3423FDE6" w14:textId="636F3E86" w:rsidR="007F2166" w:rsidRPr="007F2166" w:rsidRDefault="007F2166" w:rsidP="0040166B">
            <w:r>
              <w:t>208 400 (40%)</w:t>
            </w:r>
          </w:p>
        </w:tc>
      </w:tr>
      <w:tr w:rsidR="007F2166" w:rsidRPr="007F2166" w14:paraId="2E4E002F" w14:textId="77777777" w:rsidTr="007F2166">
        <w:tc>
          <w:tcPr>
            <w:tcW w:w="1942" w:type="dxa"/>
          </w:tcPr>
          <w:p w14:paraId="69ABA93E" w14:textId="1F606918" w:rsidR="007F2166" w:rsidRPr="007F2166" w:rsidRDefault="007F2166" w:rsidP="0040166B">
            <w:r w:rsidRPr="007F2166">
              <w:t xml:space="preserve">Sundbyberg </w:t>
            </w:r>
          </w:p>
        </w:tc>
        <w:tc>
          <w:tcPr>
            <w:tcW w:w="1123" w:type="dxa"/>
          </w:tcPr>
          <w:p w14:paraId="79889CD7" w14:textId="37A215C2" w:rsidR="007F2166" w:rsidRPr="007F2166" w:rsidRDefault="007F2166" w:rsidP="0040166B">
            <w:r w:rsidRPr="007F2166">
              <w:t xml:space="preserve">27 100 </w:t>
            </w:r>
          </w:p>
        </w:tc>
        <w:tc>
          <w:tcPr>
            <w:tcW w:w="1504" w:type="dxa"/>
          </w:tcPr>
          <w:p w14:paraId="08F5E4D6" w14:textId="06091465" w:rsidR="007F2166" w:rsidRPr="007F2166" w:rsidRDefault="007F2166" w:rsidP="0040166B">
            <w:r w:rsidRPr="007F2166">
              <w:t xml:space="preserve">1 442 </w:t>
            </w:r>
          </w:p>
        </w:tc>
        <w:tc>
          <w:tcPr>
            <w:tcW w:w="1755" w:type="dxa"/>
          </w:tcPr>
          <w:p w14:paraId="5C589B9D" w14:textId="3ED787A8" w:rsidR="007F2166" w:rsidRPr="007F2166" w:rsidRDefault="007F2166" w:rsidP="0040166B">
            <w:r w:rsidRPr="007F2166">
              <w:t>23 851</w:t>
            </w:r>
          </w:p>
        </w:tc>
        <w:tc>
          <w:tcPr>
            <w:tcW w:w="1379" w:type="dxa"/>
          </w:tcPr>
          <w:p w14:paraId="4E56C6E0" w14:textId="0B36223D" w:rsidR="007F2166" w:rsidRPr="007F2166" w:rsidRDefault="007F2166" w:rsidP="0040166B">
            <w:r>
              <w:t xml:space="preserve">17 600 (65%) </w:t>
            </w:r>
          </w:p>
        </w:tc>
        <w:tc>
          <w:tcPr>
            <w:tcW w:w="1364" w:type="dxa"/>
          </w:tcPr>
          <w:p w14:paraId="72186E57" w14:textId="2D62B558" w:rsidR="007F2166" w:rsidRPr="007F2166" w:rsidRDefault="007F2166" w:rsidP="0040166B">
            <w:r>
              <w:t>26 600 (98%)</w:t>
            </w:r>
          </w:p>
        </w:tc>
      </w:tr>
      <w:tr w:rsidR="007F2166" w:rsidRPr="007F2166" w14:paraId="608F0860" w14:textId="77777777" w:rsidTr="007F2166">
        <w:tc>
          <w:tcPr>
            <w:tcW w:w="1942" w:type="dxa"/>
          </w:tcPr>
          <w:p w14:paraId="44887B72" w14:textId="52D0CE09" w:rsidR="007F2166" w:rsidRPr="007F2166" w:rsidRDefault="007F2166" w:rsidP="0040166B">
            <w:r w:rsidRPr="007F2166">
              <w:t xml:space="preserve">Södertälje </w:t>
            </w:r>
          </w:p>
        </w:tc>
        <w:tc>
          <w:tcPr>
            <w:tcW w:w="1123" w:type="dxa"/>
          </w:tcPr>
          <w:p w14:paraId="42F48AFF" w14:textId="2C47F9B4" w:rsidR="007F2166" w:rsidRPr="007F2166" w:rsidRDefault="007F2166" w:rsidP="0040166B">
            <w:r w:rsidRPr="007F2166">
              <w:t xml:space="preserve">44 000 </w:t>
            </w:r>
          </w:p>
        </w:tc>
        <w:tc>
          <w:tcPr>
            <w:tcW w:w="1504" w:type="dxa"/>
          </w:tcPr>
          <w:p w14:paraId="3A853686" w14:textId="20A5FCB0" w:rsidR="007F2166" w:rsidRPr="007F2166" w:rsidRDefault="007F2166" w:rsidP="0040166B">
            <w:r w:rsidRPr="007F2166">
              <w:t xml:space="preserve">13 216 </w:t>
            </w:r>
          </w:p>
        </w:tc>
        <w:tc>
          <w:tcPr>
            <w:tcW w:w="1755" w:type="dxa"/>
          </w:tcPr>
          <w:p w14:paraId="23897D03" w14:textId="0B8C0E23" w:rsidR="007F2166" w:rsidRPr="007F2166" w:rsidRDefault="007F2166" w:rsidP="0040166B">
            <w:r w:rsidRPr="007F2166">
              <w:t>28 687</w:t>
            </w:r>
          </w:p>
        </w:tc>
        <w:tc>
          <w:tcPr>
            <w:tcW w:w="1379" w:type="dxa"/>
          </w:tcPr>
          <w:p w14:paraId="6C8D96C2" w14:textId="28460915" w:rsidR="007F2166" w:rsidRPr="007F2166" w:rsidRDefault="007F2166" w:rsidP="0040166B">
            <w:r w:rsidRPr="007F2166">
              <w:t>13</w:t>
            </w:r>
            <w:r>
              <w:t> </w:t>
            </w:r>
            <w:r w:rsidRPr="007F2166">
              <w:t>200</w:t>
            </w:r>
            <w:r>
              <w:t xml:space="preserve"> (30%)</w:t>
            </w:r>
          </w:p>
        </w:tc>
        <w:tc>
          <w:tcPr>
            <w:tcW w:w="1364" w:type="dxa"/>
          </w:tcPr>
          <w:p w14:paraId="0EDD72F0" w14:textId="5D06B2DD" w:rsidR="007F2166" w:rsidRPr="007F2166" w:rsidRDefault="007F2166" w:rsidP="0040166B">
            <w:r w:rsidRPr="007F2166">
              <w:t>20</w:t>
            </w:r>
            <w:r>
              <w:t> </w:t>
            </w:r>
            <w:r w:rsidRPr="007F2166">
              <w:t>800</w:t>
            </w:r>
            <w:r>
              <w:t xml:space="preserve"> (47%) </w:t>
            </w:r>
          </w:p>
        </w:tc>
      </w:tr>
      <w:tr w:rsidR="007F2166" w:rsidRPr="007F2166" w14:paraId="66028DF6" w14:textId="77777777" w:rsidTr="007F2166">
        <w:tc>
          <w:tcPr>
            <w:tcW w:w="1942" w:type="dxa"/>
          </w:tcPr>
          <w:p w14:paraId="6A4124A3" w14:textId="301FD30E" w:rsidR="007F2166" w:rsidRPr="007F2166" w:rsidRDefault="007F2166" w:rsidP="0040166B">
            <w:r w:rsidRPr="007F2166">
              <w:t xml:space="preserve">Tyresö </w:t>
            </w:r>
          </w:p>
        </w:tc>
        <w:tc>
          <w:tcPr>
            <w:tcW w:w="1123" w:type="dxa"/>
          </w:tcPr>
          <w:p w14:paraId="60277248" w14:textId="6D7789AA" w:rsidR="007F2166" w:rsidRPr="007F2166" w:rsidRDefault="007F2166" w:rsidP="0040166B">
            <w:r w:rsidRPr="007F2166">
              <w:t xml:space="preserve">20 600 </w:t>
            </w:r>
          </w:p>
        </w:tc>
        <w:tc>
          <w:tcPr>
            <w:tcW w:w="1504" w:type="dxa"/>
          </w:tcPr>
          <w:p w14:paraId="645811AA" w14:textId="5E14DD67" w:rsidR="007F2166" w:rsidRPr="007F2166" w:rsidRDefault="007F2166" w:rsidP="0040166B">
            <w:r w:rsidRPr="007F2166">
              <w:t>9 353</w:t>
            </w:r>
          </w:p>
        </w:tc>
        <w:tc>
          <w:tcPr>
            <w:tcW w:w="1755" w:type="dxa"/>
          </w:tcPr>
          <w:p w14:paraId="21AA9AF9" w14:textId="611B8F03" w:rsidR="007F2166" w:rsidRPr="007F2166" w:rsidRDefault="007F2166" w:rsidP="0040166B">
            <w:r w:rsidRPr="007F2166">
              <w:t xml:space="preserve">10 434 </w:t>
            </w:r>
          </w:p>
        </w:tc>
        <w:tc>
          <w:tcPr>
            <w:tcW w:w="1379" w:type="dxa"/>
          </w:tcPr>
          <w:p w14:paraId="290811BC" w14:textId="184911DB" w:rsidR="007F2166" w:rsidRPr="007F2166" w:rsidRDefault="007F2166" w:rsidP="0040166B">
            <w:r w:rsidRPr="007F2166">
              <w:t>4</w:t>
            </w:r>
            <w:r>
              <w:t> </w:t>
            </w:r>
            <w:r w:rsidRPr="007F2166">
              <w:t>700</w:t>
            </w:r>
            <w:r>
              <w:t xml:space="preserve"> (23%)</w:t>
            </w:r>
          </w:p>
        </w:tc>
        <w:tc>
          <w:tcPr>
            <w:tcW w:w="1364" w:type="dxa"/>
          </w:tcPr>
          <w:p w14:paraId="359D1384" w14:textId="3EC64F81" w:rsidR="007F2166" w:rsidRPr="007F2166" w:rsidRDefault="007F2166" w:rsidP="0040166B">
            <w:r w:rsidRPr="007F2166">
              <w:t>8</w:t>
            </w:r>
            <w:r>
              <w:t> </w:t>
            </w:r>
            <w:r w:rsidRPr="007F2166">
              <w:t>500</w:t>
            </w:r>
            <w:r>
              <w:t xml:space="preserve"> (41%)</w:t>
            </w:r>
          </w:p>
        </w:tc>
      </w:tr>
      <w:tr w:rsidR="007F2166" w:rsidRPr="007F2166" w14:paraId="2415A6C1" w14:textId="77777777" w:rsidTr="007F2166">
        <w:tc>
          <w:tcPr>
            <w:tcW w:w="1942" w:type="dxa"/>
          </w:tcPr>
          <w:p w14:paraId="0B0CFC7F" w14:textId="0B5CC0C1" w:rsidR="007F2166" w:rsidRPr="007F2166" w:rsidRDefault="007F2166" w:rsidP="0040166B">
            <w:r w:rsidRPr="007F2166">
              <w:lastRenderedPageBreak/>
              <w:t>Täby</w:t>
            </w:r>
          </w:p>
        </w:tc>
        <w:tc>
          <w:tcPr>
            <w:tcW w:w="1123" w:type="dxa"/>
          </w:tcPr>
          <w:p w14:paraId="0C3F5DB8" w14:textId="268ACDD1" w:rsidR="007F2166" w:rsidRPr="007F2166" w:rsidRDefault="007F2166" w:rsidP="0040166B">
            <w:r w:rsidRPr="007F2166">
              <w:t xml:space="preserve">32 800 </w:t>
            </w:r>
          </w:p>
        </w:tc>
        <w:tc>
          <w:tcPr>
            <w:tcW w:w="1504" w:type="dxa"/>
          </w:tcPr>
          <w:p w14:paraId="75FB1D8E" w14:textId="06962A85" w:rsidR="007F2166" w:rsidRPr="007F2166" w:rsidRDefault="007F2166" w:rsidP="0040166B">
            <w:r w:rsidRPr="007F2166">
              <w:t>14 700</w:t>
            </w:r>
          </w:p>
        </w:tc>
        <w:tc>
          <w:tcPr>
            <w:tcW w:w="1755" w:type="dxa"/>
          </w:tcPr>
          <w:p w14:paraId="3DA9B5E4" w14:textId="1209BBCE" w:rsidR="007F2166" w:rsidRPr="007F2166" w:rsidRDefault="007F2166" w:rsidP="0040166B">
            <w:r w:rsidRPr="007F2166">
              <w:t xml:space="preserve">16 890 </w:t>
            </w:r>
          </w:p>
        </w:tc>
        <w:tc>
          <w:tcPr>
            <w:tcW w:w="1379" w:type="dxa"/>
          </w:tcPr>
          <w:p w14:paraId="32B3B57C" w14:textId="6F8B1208" w:rsidR="007F2166" w:rsidRPr="007F2166" w:rsidRDefault="007F2166" w:rsidP="0040166B">
            <w:r w:rsidRPr="007F2166">
              <w:t>17</w:t>
            </w:r>
            <w:r>
              <w:t> </w:t>
            </w:r>
            <w:r w:rsidRPr="007F2166">
              <w:t>000</w:t>
            </w:r>
            <w:r>
              <w:t xml:space="preserve"> (52%)</w:t>
            </w:r>
          </w:p>
        </w:tc>
        <w:tc>
          <w:tcPr>
            <w:tcW w:w="1364" w:type="dxa"/>
          </w:tcPr>
          <w:p w14:paraId="33461EBA" w14:textId="0FDF2463" w:rsidR="007F2166" w:rsidRPr="007F2166" w:rsidRDefault="007F2166" w:rsidP="0040166B">
            <w:r w:rsidRPr="007F2166">
              <w:t>26</w:t>
            </w:r>
            <w:r>
              <w:t> </w:t>
            </w:r>
            <w:r w:rsidRPr="007F2166">
              <w:t>600</w:t>
            </w:r>
            <w:r>
              <w:t xml:space="preserve"> (81%)</w:t>
            </w:r>
          </w:p>
        </w:tc>
      </w:tr>
      <w:tr w:rsidR="007F2166" w:rsidRPr="007F2166" w14:paraId="477B2A26" w14:textId="77777777" w:rsidTr="007F2166">
        <w:tc>
          <w:tcPr>
            <w:tcW w:w="1942" w:type="dxa"/>
          </w:tcPr>
          <w:p w14:paraId="6DAB0424" w14:textId="1C0F4AEC" w:rsidR="007F2166" w:rsidRPr="007F2166" w:rsidRDefault="007F2166" w:rsidP="0040166B">
            <w:r w:rsidRPr="007F2166">
              <w:t>Upplands-Bro</w:t>
            </w:r>
          </w:p>
        </w:tc>
        <w:tc>
          <w:tcPr>
            <w:tcW w:w="1123" w:type="dxa"/>
          </w:tcPr>
          <w:p w14:paraId="54CAC499" w14:textId="3D6E8698" w:rsidR="007F2166" w:rsidRPr="007F2166" w:rsidRDefault="007F2166" w:rsidP="0040166B">
            <w:r w:rsidRPr="007F2166">
              <w:t xml:space="preserve">13 100 </w:t>
            </w:r>
          </w:p>
        </w:tc>
        <w:tc>
          <w:tcPr>
            <w:tcW w:w="1504" w:type="dxa"/>
          </w:tcPr>
          <w:p w14:paraId="01E5149A" w14:textId="6F62A871" w:rsidR="007F2166" w:rsidRPr="007F2166" w:rsidRDefault="007F2166" w:rsidP="0040166B">
            <w:r w:rsidRPr="007F2166">
              <w:t>5 108</w:t>
            </w:r>
          </w:p>
        </w:tc>
        <w:tc>
          <w:tcPr>
            <w:tcW w:w="1755" w:type="dxa"/>
          </w:tcPr>
          <w:p w14:paraId="4C540474" w14:textId="363AFB87" w:rsidR="007F2166" w:rsidRPr="007F2166" w:rsidRDefault="007F2166" w:rsidP="0040166B">
            <w:r w:rsidRPr="007F2166">
              <w:t>7 666</w:t>
            </w:r>
          </w:p>
        </w:tc>
        <w:tc>
          <w:tcPr>
            <w:tcW w:w="1379" w:type="dxa"/>
          </w:tcPr>
          <w:p w14:paraId="4E3BABEF" w14:textId="069E9D25" w:rsidR="007F2166" w:rsidRPr="007F2166" w:rsidRDefault="007F2166" w:rsidP="0040166B">
            <w:r>
              <w:t xml:space="preserve">4 700 (35%) </w:t>
            </w:r>
          </w:p>
        </w:tc>
        <w:tc>
          <w:tcPr>
            <w:tcW w:w="1364" w:type="dxa"/>
          </w:tcPr>
          <w:p w14:paraId="623FDFD7" w14:textId="21256E06" w:rsidR="007F2166" w:rsidRPr="007F2166" w:rsidRDefault="007F2166" w:rsidP="0040166B">
            <w:r w:rsidRPr="007F2166">
              <w:t>8</w:t>
            </w:r>
            <w:r>
              <w:t> </w:t>
            </w:r>
            <w:r w:rsidRPr="007F2166">
              <w:t>500</w:t>
            </w:r>
            <w:r>
              <w:t xml:space="preserve"> (65%)</w:t>
            </w:r>
          </w:p>
        </w:tc>
      </w:tr>
      <w:tr w:rsidR="007F2166" w:rsidRPr="007F2166" w14:paraId="67D3BC7E" w14:textId="77777777" w:rsidTr="007F2166">
        <w:tc>
          <w:tcPr>
            <w:tcW w:w="1942" w:type="dxa"/>
          </w:tcPr>
          <w:p w14:paraId="5B0CD4FC" w14:textId="20A40D58" w:rsidR="007F2166" w:rsidRPr="007F2166" w:rsidRDefault="007F2166" w:rsidP="0040166B">
            <w:r w:rsidRPr="007F2166">
              <w:t>Upplands-Väsby</w:t>
            </w:r>
          </w:p>
        </w:tc>
        <w:tc>
          <w:tcPr>
            <w:tcW w:w="1123" w:type="dxa"/>
          </w:tcPr>
          <w:p w14:paraId="1653B7F1" w14:textId="6B06FE6A" w:rsidR="007F2166" w:rsidRPr="007F2166" w:rsidRDefault="007F2166" w:rsidP="0040166B">
            <w:r w:rsidRPr="007F2166">
              <w:t xml:space="preserve">21 400 </w:t>
            </w:r>
          </w:p>
        </w:tc>
        <w:tc>
          <w:tcPr>
            <w:tcW w:w="1504" w:type="dxa"/>
          </w:tcPr>
          <w:p w14:paraId="24C45DB6" w14:textId="2F4A61E9" w:rsidR="007F2166" w:rsidRPr="007F2166" w:rsidRDefault="007F2166" w:rsidP="0040166B">
            <w:r w:rsidRPr="007F2166">
              <w:t>6 933</w:t>
            </w:r>
          </w:p>
        </w:tc>
        <w:tc>
          <w:tcPr>
            <w:tcW w:w="1755" w:type="dxa"/>
          </w:tcPr>
          <w:p w14:paraId="1C4BDBB2" w14:textId="72C493AC" w:rsidR="007F2166" w:rsidRPr="007F2166" w:rsidRDefault="007F2166" w:rsidP="0040166B">
            <w:r w:rsidRPr="007F2166">
              <w:t>13 852</w:t>
            </w:r>
          </w:p>
        </w:tc>
        <w:tc>
          <w:tcPr>
            <w:tcW w:w="1379" w:type="dxa"/>
          </w:tcPr>
          <w:p w14:paraId="25380792" w14:textId="05CD1FD1" w:rsidR="007F2166" w:rsidRPr="007F2166" w:rsidRDefault="007F2166" w:rsidP="0040166B">
            <w:r>
              <w:t>6 500 (30%)</w:t>
            </w:r>
          </w:p>
        </w:tc>
        <w:tc>
          <w:tcPr>
            <w:tcW w:w="1364" w:type="dxa"/>
          </w:tcPr>
          <w:p w14:paraId="71871F96" w14:textId="4234CBB0" w:rsidR="007F2166" w:rsidRPr="007F2166" w:rsidRDefault="007F2166" w:rsidP="0040166B">
            <w:r>
              <w:t xml:space="preserve">10 300 (48%) </w:t>
            </w:r>
          </w:p>
        </w:tc>
      </w:tr>
      <w:tr w:rsidR="007F2166" w:rsidRPr="007F2166" w14:paraId="5AF57C43" w14:textId="77777777" w:rsidTr="007F2166">
        <w:tc>
          <w:tcPr>
            <w:tcW w:w="1942" w:type="dxa"/>
          </w:tcPr>
          <w:p w14:paraId="40F3297B" w14:textId="39B8CE2A" w:rsidR="007F2166" w:rsidRPr="007F2166" w:rsidRDefault="007F2166" w:rsidP="0040166B">
            <w:r w:rsidRPr="007F2166">
              <w:t>Vallentuna</w:t>
            </w:r>
          </w:p>
        </w:tc>
        <w:tc>
          <w:tcPr>
            <w:tcW w:w="1123" w:type="dxa"/>
          </w:tcPr>
          <w:p w14:paraId="4B8B2940" w14:textId="6C2E175E" w:rsidR="007F2166" w:rsidRPr="007F2166" w:rsidRDefault="007F2166" w:rsidP="0040166B">
            <w:r w:rsidRPr="007F2166">
              <w:t xml:space="preserve">14 500 </w:t>
            </w:r>
          </w:p>
        </w:tc>
        <w:tc>
          <w:tcPr>
            <w:tcW w:w="1504" w:type="dxa"/>
          </w:tcPr>
          <w:p w14:paraId="34BA66B9" w14:textId="630DACA9" w:rsidR="007F2166" w:rsidRPr="007F2166" w:rsidRDefault="007F2166" w:rsidP="0040166B">
            <w:r w:rsidRPr="007F2166">
              <w:t xml:space="preserve">9 094 </w:t>
            </w:r>
          </w:p>
        </w:tc>
        <w:tc>
          <w:tcPr>
            <w:tcW w:w="1755" w:type="dxa"/>
          </w:tcPr>
          <w:p w14:paraId="6E03A551" w14:textId="788C775A" w:rsidR="007F2166" w:rsidRPr="007F2166" w:rsidRDefault="007F2166" w:rsidP="0040166B">
            <w:r w:rsidRPr="007F2166">
              <w:t xml:space="preserve">4 737 </w:t>
            </w:r>
          </w:p>
        </w:tc>
        <w:tc>
          <w:tcPr>
            <w:tcW w:w="1379" w:type="dxa"/>
          </w:tcPr>
          <w:p w14:paraId="1CE9F3AA" w14:textId="3BB6550C" w:rsidR="007F2166" w:rsidRPr="007F2166" w:rsidRDefault="007F2166" w:rsidP="0040166B">
            <w:r>
              <w:t>7 600 (52%)</w:t>
            </w:r>
          </w:p>
        </w:tc>
        <w:tc>
          <w:tcPr>
            <w:tcW w:w="1364" w:type="dxa"/>
          </w:tcPr>
          <w:p w14:paraId="56356F23" w14:textId="5E6C60A0" w:rsidR="007F2166" w:rsidRPr="007F2166" w:rsidRDefault="007F2166" w:rsidP="0040166B">
            <w:r>
              <w:t xml:space="preserve">11 400 (78%) </w:t>
            </w:r>
          </w:p>
        </w:tc>
      </w:tr>
      <w:tr w:rsidR="007F2166" w:rsidRPr="007F2166" w14:paraId="73ED53C6" w14:textId="77777777" w:rsidTr="007F2166">
        <w:tc>
          <w:tcPr>
            <w:tcW w:w="1942" w:type="dxa"/>
          </w:tcPr>
          <w:p w14:paraId="16ACFB6C" w14:textId="3B266084" w:rsidR="007F2166" w:rsidRPr="007F2166" w:rsidRDefault="007F2166" w:rsidP="0040166B">
            <w:r w:rsidRPr="007F2166">
              <w:t>Vaxholm</w:t>
            </w:r>
          </w:p>
        </w:tc>
        <w:tc>
          <w:tcPr>
            <w:tcW w:w="1123" w:type="dxa"/>
          </w:tcPr>
          <w:p w14:paraId="053612FD" w14:textId="3BD3B8C1" w:rsidR="007F2166" w:rsidRPr="007F2166" w:rsidRDefault="007F2166" w:rsidP="0040166B">
            <w:r w:rsidRPr="007F2166">
              <w:t xml:space="preserve">5 200 </w:t>
            </w:r>
          </w:p>
        </w:tc>
        <w:tc>
          <w:tcPr>
            <w:tcW w:w="1504" w:type="dxa"/>
          </w:tcPr>
          <w:p w14:paraId="06832298" w14:textId="557D0B83" w:rsidR="007F2166" w:rsidRPr="007F2166" w:rsidRDefault="007F2166" w:rsidP="0040166B">
            <w:r w:rsidRPr="007F2166">
              <w:t>2 775</w:t>
            </w:r>
          </w:p>
        </w:tc>
        <w:tc>
          <w:tcPr>
            <w:tcW w:w="1755" w:type="dxa"/>
          </w:tcPr>
          <w:p w14:paraId="6FD2DAE9" w14:textId="7504B620" w:rsidR="007F2166" w:rsidRPr="007F2166" w:rsidRDefault="007F2166" w:rsidP="0040166B">
            <w:r w:rsidRPr="007F2166">
              <w:t>2 249</w:t>
            </w:r>
          </w:p>
        </w:tc>
        <w:tc>
          <w:tcPr>
            <w:tcW w:w="1379" w:type="dxa"/>
          </w:tcPr>
          <w:p w14:paraId="0725179B" w14:textId="645DA9FB" w:rsidR="007F2166" w:rsidRPr="007F2166" w:rsidRDefault="007F2166" w:rsidP="0040166B">
            <w:r>
              <w:t>1 900 (36%)</w:t>
            </w:r>
          </w:p>
        </w:tc>
        <w:tc>
          <w:tcPr>
            <w:tcW w:w="1364" w:type="dxa"/>
          </w:tcPr>
          <w:p w14:paraId="35074BA2" w14:textId="1F75EFF7" w:rsidR="007F2166" w:rsidRPr="007F2166" w:rsidRDefault="007F2166" w:rsidP="0040166B">
            <w:r>
              <w:t xml:space="preserve">3 800 (73%) </w:t>
            </w:r>
          </w:p>
        </w:tc>
      </w:tr>
      <w:tr w:rsidR="007F2166" w:rsidRPr="007F2166" w14:paraId="020D6973" w14:textId="77777777" w:rsidTr="007F2166">
        <w:tc>
          <w:tcPr>
            <w:tcW w:w="1942" w:type="dxa"/>
          </w:tcPr>
          <w:p w14:paraId="72B3CF88" w14:textId="6E71A40B" w:rsidR="007F2166" w:rsidRPr="007F2166" w:rsidRDefault="007F2166" w:rsidP="0040166B">
            <w:r w:rsidRPr="007F2166">
              <w:t>Värmdö</w:t>
            </w:r>
          </w:p>
        </w:tc>
        <w:tc>
          <w:tcPr>
            <w:tcW w:w="1123" w:type="dxa"/>
          </w:tcPr>
          <w:p w14:paraId="772D974E" w14:textId="1F78B634" w:rsidR="007F2166" w:rsidRPr="007F2166" w:rsidRDefault="007F2166" w:rsidP="0040166B">
            <w:r w:rsidRPr="007F2166">
              <w:t xml:space="preserve">19 900 </w:t>
            </w:r>
          </w:p>
        </w:tc>
        <w:tc>
          <w:tcPr>
            <w:tcW w:w="1504" w:type="dxa"/>
          </w:tcPr>
          <w:p w14:paraId="2B1271C4" w14:textId="6893ACD9" w:rsidR="007F2166" w:rsidRPr="007F2166" w:rsidRDefault="007F2166" w:rsidP="0040166B">
            <w:r w:rsidRPr="007F2166">
              <w:t xml:space="preserve">12 754 </w:t>
            </w:r>
          </w:p>
        </w:tc>
        <w:tc>
          <w:tcPr>
            <w:tcW w:w="1755" w:type="dxa"/>
          </w:tcPr>
          <w:p w14:paraId="7DA32B5D" w14:textId="6A9438F4" w:rsidR="007F2166" w:rsidRPr="007F2166" w:rsidRDefault="007F2166" w:rsidP="0040166B">
            <w:r w:rsidRPr="007F2166">
              <w:t xml:space="preserve">6 514 </w:t>
            </w:r>
          </w:p>
        </w:tc>
        <w:tc>
          <w:tcPr>
            <w:tcW w:w="1379" w:type="dxa"/>
          </w:tcPr>
          <w:p w14:paraId="77C393B4" w14:textId="536EE122" w:rsidR="007F2166" w:rsidRPr="007F2166" w:rsidRDefault="007F2166" w:rsidP="0040166B">
            <w:r>
              <w:t xml:space="preserve">8 500 (42%) </w:t>
            </w:r>
          </w:p>
        </w:tc>
        <w:tc>
          <w:tcPr>
            <w:tcW w:w="1364" w:type="dxa"/>
          </w:tcPr>
          <w:p w14:paraId="25066996" w14:textId="085CF5A1" w:rsidR="007F2166" w:rsidRPr="007F2166" w:rsidRDefault="007F2166" w:rsidP="0040166B">
            <w:r>
              <w:t xml:space="preserve">13 200 </w:t>
            </w:r>
            <w:r>
              <w:rPr>
                <w:sz w:val="22"/>
                <w:szCs w:val="22"/>
              </w:rPr>
              <w:t>(</w:t>
            </w:r>
            <w:r>
              <w:t>66%)</w:t>
            </w:r>
          </w:p>
        </w:tc>
      </w:tr>
      <w:tr w:rsidR="007F2166" w:rsidRPr="007F2166" w14:paraId="18B11C37" w14:textId="77777777" w:rsidTr="007F2166">
        <w:tc>
          <w:tcPr>
            <w:tcW w:w="1942" w:type="dxa"/>
          </w:tcPr>
          <w:p w14:paraId="2E74C9DE" w14:textId="4B104D9C" w:rsidR="007F2166" w:rsidRPr="007F2166" w:rsidRDefault="007F2166">
            <w:r w:rsidRPr="007F2166">
              <w:t>Österåker</w:t>
            </w:r>
          </w:p>
        </w:tc>
        <w:tc>
          <w:tcPr>
            <w:tcW w:w="1123" w:type="dxa"/>
          </w:tcPr>
          <w:p w14:paraId="5171054A" w14:textId="0257F77F" w:rsidR="007F2166" w:rsidRPr="007F2166" w:rsidRDefault="007F2166">
            <w:r w:rsidRPr="007F2166">
              <w:t xml:space="preserve">19 600 </w:t>
            </w:r>
          </w:p>
        </w:tc>
        <w:tc>
          <w:tcPr>
            <w:tcW w:w="1504" w:type="dxa"/>
          </w:tcPr>
          <w:p w14:paraId="77E4D832" w14:textId="31877CBE" w:rsidR="007F2166" w:rsidRPr="007F2166" w:rsidRDefault="007F2166">
            <w:r w:rsidRPr="007F2166">
              <w:t xml:space="preserve">13 131 </w:t>
            </w:r>
          </w:p>
        </w:tc>
        <w:tc>
          <w:tcPr>
            <w:tcW w:w="1755" w:type="dxa"/>
          </w:tcPr>
          <w:p w14:paraId="21470115" w14:textId="4CD24F32" w:rsidR="007F2166" w:rsidRPr="007F2166" w:rsidRDefault="007F2166">
            <w:r w:rsidRPr="007F2166">
              <w:t xml:space="preserve">5 407 </w:t>
            </w:r>
          </w:p>
        </w:tc>
        <w:tc>
          <w:tcPr>
            <w:tcW w:w="1379" w:type="dxa"/>
          </w:tcPr>
          <w:p w14:paraId="3C01537A" w14:textId="3768E1DB" w:rsidR="007F2166" w:rsidRPr="007F2166" w:rsidRDefault="007F2166">
            <w:r>
              <w:t xml:space="preserve">9 400 (47%) </w:t>
            </w:r>
          </w:p>
        </w:tc>
        <w:tc>
          <w:tcPr>
            <w:tcW w:w="1364" w:type="dxa"/>
          </w:tcPr>
          <w:p w14:paraId="19EC48CA" w14:textId="6D03B8F7" w:rsidR="007F2166" w:rsidRPr="007F2166" w:rsidRDefault="007F2166">
            <w:r>
              <w:t xml:space="preserve">13 200 (67%) </w:t>
            </w:r>
          </w:p>
        </w:tc>
      </w:tr>
    </w:tbl>
    <w:p w14:paraId="79B3D4D8" w14:textId="07B1517E" w:rsidR="007F2166" w:rsidRPr="007F2166" w:rsidRDefault="007F2166" w:rsidP="007F2166">
      <w:pPr>
        <w:rPr>
          <w:rFonts w:ascii="Georgia" w:hAnsi="Georgia"/>
        </w:rPr>
      </w:pPr>
    </w:p>
    <w:sectPr w:rsidR="007F2166" w:rsidRPr="007F2166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1693D2" w14:textId="77777777" w:rsidR="006770CF" w:rsidRDefault="006770CF" w:rsidP="00CE1253">
      <w:pPr>
        <w:spacing w:after="0" w:line="240" w:lineRule="auto"/>
      </w:pPr>
      <w:r>
        <w:separator/>
      </w:r>
    </w:p>
  </w:endnote>
  <w:endnote w:type="continuationSeparator" w:id="0">
    <w:p w14:paraId="001BB02F" w14:textId="77777777" w:rsidR="006770CF" w:rsidRDefault="006770CF" w:rsidP="00CE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D52F8" w14:textId="77777777" w:rsidR="006770CF" w:rsidRDefault="006770CF" w:rsidP="00CE1253">
      <w:pPr>
        <w:spacing w:after="0" w:line="240" w:lineRule="auto"/>
      </w:pPr>
      <w:r>
        <w:separator/>
      </w:r>
    </w:p>
  </w:footnote>
  <w:footnote w:type="continuationSeparator" w:id="0">
    <w:p w14:paraId="352EFC89" w14:textId="77777777" w:rsidR="006770CF" w:rsidRDefault="006770CF" w:rsidP="00CE1253">
      <w:pPr>
        <w:spacing w:after="0" w:line="240" w:lineRule="auto"/>
      </w:pPr>
      <w:r>
        <w:continuationSeparator/>
      </w:r>
    </w:p>
  </w:footnote>
  <w:footnote w:id="1">
    <w:p w14:paraId="627E35BA" w14:textId="078B57BB" w:rsidR="007F2166" w:rsidRDefault="007F2166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1" w:history="1">
        <w:r w:rsidRPr="007F2166">
          <w:rPr>
            <w:rStyle w:val="Hyperlnk"/>
          </w:rPr>
          <w:t>SCB</w:t>
        </w:r>
      </w:hyperlink>
    </w:p>
  </w:footnote>
  <w:footnote w:id="2">
    <w:p w14:paraId="05FE3695" w14:textId="115A1E28" w:rsidR="007F2166" w:rsidRDefault="007F2166">
      <w:pPr>
        <w:pStyle w:val="Fotnotstext"/>
      </w:pPr>
      <w:r>
        <w:rPr>
          <w:rStyle w:val="Fotnotsreferens"/>
        </w:rPr>
        <w:footnoteRef/>
      </w:r>
      <w:r>
        <w:t xml:space="preserve"> </w:t>
      </w:r>
      <w:hyperlink r:id="rId2" w:history="1">
        <w:r w:rsidRPr="007F2166">
          <w:rPr>
            <w:rStyle w:val="Hyperlnk"/>
          </w:rPr>
          <w:t>RUFS 2060</w:t>
        </w:r>
      </w:hyperlink>
      <w:r>
        <w:t xml:space="preserve"> 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C84F7E" w14:textId="77777777" w:rsidR="00CE1253" w:rsidRPr="008E0E06" w:rsidRDefault="00CE1253" w:rsidP="00CE1253">
    <w:pPr>
      <w:pStyle w:val="Sidhuvud"/>
    </w:pPr>
    <w:r w:rsidRPr="00FE33EF">
      <w:rPr>
        <w:rFonts w:ascii="Georgia" w:hAnsi="Georgia"/>
        <w:noProof/>
      </w:rPr>
      <w:drawing>
        <wp:inline distT="0" distB="0" distL="0" distR="0" wp14:anchorId="5E61E6B9" wp14:editId="6CDD35E0">
          <wp:extent cx="2038350" cy="361950"/>
          <wp:effectExtent l="0" t="0" r="0" b="0"/>
          <wp:docPr id="77228391" name="Bildobjekt 2" descr="En bild som visar Teckensnitt, skärmbild, Grafik, svart&#10;&#10;Automatiskt genererad beskrivni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En bild som visar Teckensnitt, skärmbild, Grafik, svart&#10;&#10;Automatiskt genererad beskrivni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38350" cy="361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99E834C" w14:textId="16A6DFD8" w:rsidR="00CE1253" w:rsidRPr="008E0E06" w:rsidRDefault="00CE1253" w:rsidP="00CE1253">
    <w:pPr>
      <w:pStyle w:val="Sidhuvud"/>
      <w:rPr>
        <w:rFonts w:ascii="Georgia" w:hAnsi="Georgia"/>
      </w:rPr>
    </w:pPr>
    <w:r w:rsidRPr="00FE33EF">
      <w:rPr>
        <w:rFonts w:ascii="Georgia" w:hAnsi="Georgia"/>
      </w:rPr>
      <w:t>Moderaternas kansli </w:t>
    </w:r>
    <w:r>
      <w:rPr>
        <w:rFonts w:ascii="Georgia" w:hAnsi="Georgia"/>
      </w:rPr>
      <w:t xml:space="preserve">                                                                                             2026-0</w:t>
    </w:r>
    <w:r w:rsidR="00496819">
      <w:rPr>
        <w:rFonts w:ascii="Georgia" w:hAnsi="Georgia"/>
      </w:rPr>
      <w:t>4-</w:t>
    </w:r>
    <w:r w:rsidR="007F2166">
      <w:rPr>
        <w:rFonts w:ascii="Georgia" w:hAnsi="Georgia"/>
      </w:rPr>
      <w:t>13</w:t>
    </w:r>
  </w:p>
  <w:p w14:paraId="211FAB17" w14:textId="77777777" w:rsidR="00CE1253" w:rsidRDefault="00CE1253">
    <w:pPr>
      <w:pStyle w:val="Sidhuvu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166"/>
    <w:rsid w:val="000062E8"/>
    <w:rsid w:val="00017D03"/>
    <w:rsid w:val="000A23F2"/>
    <w:rsid w:val="000A66CB"/>
    <w:rsid w:val="000D0F02"/>
    <w:rsid w:val="000F0E43"/>
    <w:rsid w:val="001E3676"/>
    <w:rsid w:val="001E5B81"/>
    <w:rsid w:val="0020362A"/>
    <w:rsid w:val="00222F91"/>
    <w:rsid w:val="00267D0F"/>
    <w:rsid w:val="00314368"/>
    <w:rsid w:val="00391790"/>
    <w:rsid w:val="003E6D7F"/>
    <w:rsid w:val="00422ABD"/>
    <w:rsid w:val="00496819"/>
    <w:rsid w:val="004A0FBD"/>
    <w:rsid w:val="005539DD"/>
    <w:rsid w:val="005D1ABE"/>
    <w:rsid w:val="00627528"/>
    <w:rsid w:val="0066043A"/>
    <w:rsid w:val="006770CF"/>
    <w:rsid w:val="006B2D45"/>
    <w:rsid w:val="006F25C8"/>
    <w:rsid w:val="007723A9"/>
    <w:rsid w:val="007A11E0"/>
    <w:rsid w:val="007E7688"/>
    <w:rsid w:val="007F2166"/>
    <w:rsid w:val="008325E6"/>
    <w:rsid w:val="008A15EA"/>
    <w:rsid w:val="008D5C0C"/>
    <w:rsid w:val="009500D3"/>
    <w:rsid w:val="00955F65"/>
    <w:rsid w:val="00973E78"/>
    <w:rsid w:val="009769F3"/>
    <w:rsid w:val="00984784"/>
    <w:rsid w:val="009911AE"/>
    <w:rsid w:val="009C0072"/>
    <w:rsid w:val="00A7106C"/>
    <w:rsid w:val="00AA35B9"/>
    <w:rsid w:val="00AC1F8D"/>
    <w:rsid w:val="00AD11C4"/>
    <w:rsid w:val="00AD5F1A"/>
    <w:rsid w:val="00B05D0A"/>
    <w:rsid w:val="00B07D3E"/>
    <w:rsid w:val="00B311B1"/>
    <w:rsid w:val="00B31F09"/>
    <w:rsid w:val="00BA0563"/>
    <w:rsid w:val="00C5267A"/>
    <w:rsid w:val="00CC3F39"/>
    <w:rsid w:val="00CE1253"/>
    <w:rsid w:val="00CE6F2A"/>
    <w:rsid w:val="00CF1EA6"/>
    <w:rsid w:val="00D5774D"/>
    <w:rsid w:val="00D73905"/>
    <w:rsid w:val="00D757C7"/>
    <w:rsid w:val="00DD2382"/>
    <w:rsid w:val="00DF7598"/>
    <w:rsid w:val="00E11D1F"/>
    <w:rsid w:val="00E170BF"/>
    <w:rsid w:val="00F6183C"/>
    <w:rsid w:val="00F82353"/>
    <w:rsid w:val="00FB2C1B"/>
    <w:rsid w:val="00FB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DAA1E6"/>
  <w15:chartTrackingRefBased/>
  <w15:docId w15:val="{82C44E48-16BD-403B-80A2-BD855CDCC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CE1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E1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CE1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CE1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CE1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CE1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CE1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CE1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CE1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E1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rsid w:val="00CE1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CE1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CE1253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CE1253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CE1253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CE1253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CE1253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CE1253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CE1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CE1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CE1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CE1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CE1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CE1253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CE1253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CE1253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CE1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CE1253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CE1253"/>
    <w:rPr>
      <w:b/>
      <w:bCs/>
      <w:smallCaps/>
      <w:color w:val="0F4761" w:themeColor="accent1" w:themeShade="BF"/>
      <w:spacing w:val="5"/>
    </w:rPr>
  </w:style>
  <w:style w:type="paragraph" w:styleId="Sidhuvud">
    <w:name w:val="header"/>
    <w:basedOn w:val="Normal"/>
    <w:link w:val="SidhuvudChar"/>
    <w:uiPriority w:val="99"/>
    <w:unhideWhenUsed/>
    <w:rsid w:val="00CE1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CE1253"/>
  </w:style>
  <w:style w:type="paragraph" w:styleId="Sidfot">
    <w:name w:val="footer"/>
    <w:basedOn w:val="Normal"/>
    <w:link w:val="SidfotChar"/>
    <w:uiPriority w:val="99"/>
    <w:unhideWhenUsed/>
    <w:rsid w:val="00CE12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CE1253"/>
  </w:style>
  <w:style w:type="paragraph" w:styleId="Normalwebb">
    <w:name w:val="Normal (Web)"/>
    <w:basedOn w:val="Normal"/>
    <w:uiPriority w:val="99"/>
    <w:semiHidden/>
    <w:unhideWhenUsed/>
    <w:rsid w:val="00BA0563"/>
    <w:rPr>
      <w:rFonts w:ascii="Times New Roman" w:hAnsi="Times New Roman" w:cs="Times New Roman"/>
    </w:rPr>
  </w:style>
  <w:style w:type="table" w:styleId="Tabellrutnt">
    <w:name w:val="Table Grid"/>
    <w:basedOn w:val="Normaltabell"/>
    <w:uiPriority w:val="39"/>
    <w:rsid w:val="007F21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tnotstext">
    <w:name w:val="footnote text"/>
    <w:basedOn w:val="Normal"/>
    <w:link w:val="FotnotstextChar"/>
    <w:uiPriority w:val="99"/>
    <w:semiHidden/>
    <w:unhideWhenUsed/>
    <w:rsid w:val="007F2166"/>
    <w:pPr>
      <w:spacing w:after="0" w:line="240" w:lineRule="auto"/>
    </w:pPr>
    <w:rPr>
      <w:sz w:val="20"/>
      <w:szCs w:val="20"/>
    </w:rPr>
  </w:style>
  <w:style w:type="character" w:customStyle="1" w:styleId="FotnotstextChar">
    <w:name w:val="Fotnotstext Char"/>
    <w:basedOn w:val="Standardstycketeckensnitt"/>
    <w:link w:val="Fotnotstext"/>
    <w:uiPriority w:val="99"/>
    <w:semiHidden/>
    <w:rsid w:val="007F2166"/>
    <w:rPr>
      <w:sz w:val="20"/>
      <w:szCs w:val="20"/>
    </w:rPr>
  </w:style>
  <w:style w:type="character" w:styleId="Fotnotsreferens">
    <w:name w:val="footnote reference"/>
    <w:basedOn w:val="Standardstycketeckensnitt"/>
    <w:uiPriority w:val="99"/>
    <w:semiHidden/>
    <w:unhideWhenUsed/>
    <w:rsid w:val="007F2166"/>
    <w:rPr>
      <w:vertAlign w:val="superscript"/>
    </w:rPr>
  </w:style>
  <w:style w:type="character" w:styleId="Hyperlnk">
    <w:name w:val="Hyperlink"/>
    <w:basedOn w:val="Standardstycketeckensnitt"/>
    <w:uiPriority w:val="99"/>
    <w:unhideWhenUsed/>
    <w:rsid w:val="007F2166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F21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docs.netpublicator.com/api/public/r01124007/document/004d269dbf7ca3c52531-32b7-4988-bec2-520f804c00d9?hash=5588596f5ce449-d7e4ca512c103227470-72a59b5b94803227551-c677955035129457097-7cf86c2b1f7b9457115&amp;cache=Mon%20Apr%2013%202026%2011:32:06%20GMT+0200%20(centraleuropeisk%20sommartid)" TargetMode="External"/><Relationship Id="rId1" Type="http://schemas.openxmlformats.org/officeDocument/2006/relationships/hyperlink" Target="https://www.statistikdatabasen.scb.se/pxweb/sv/ssd/START__BO__BO0104__BO0104D/BO0104T01/table/tableViewLayout1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nav-fs-01.navis.sll.se\users$\J6J0\Userdoc\Anpassade%20Office-mallar\Underlag%20.dotx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82FBF3-608C-4866-9D3F-C2F89EB82B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Underlag .dotx</Template>
  <TotalTime>124</TotalTime>
  <Pages>2</Pages>
  <Words>263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Pettersson</dc:creator>
  <cp:keywords/>
  <dc:description/>
  <cp:lastModifiedBy>Jens Pettersson</cp:lastModifiedBy>
  <cp:revision>1</cp:revision>
  <dcterms:created xsi:type="dcterms:W3CDTF">2026-04-13T11:03:00Z</dcterms:created>
  <dcterms:modified xsi:type="dcterms:W3CDTF">2026-04-13T13:07:00Z</dcterms:modified>
</cp:coreProperties>
</file>